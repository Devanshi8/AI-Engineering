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BF53" w14:textId="30285F13" w:rsidR="001E501D" w:rsidRPr="00F00D23" w:rsidRDefault="00B04883" w:rsidP="00F00D23">
      <w:pPr>
        <w:pStyle w:val="Title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7D4208A" wp14:editId="3FF1104B">
            <wp:simplePos x="0" y="0"/>
            <wp:positionH relativeFrom="column">
              <wp:posOffset>4932556</wp:posOffset>
            </wp:positionH>
            <wp:positionV relativeFrom="paragraph">
              <wp:posOffset>3717</wp:posOffset>
            </wp:positionV>
            <wp:extent cx="162321" cy="162321"/>
            <wp:effectExtent l="0" t="0" r="0" b="0"/>
            <wp:wrapNone/>
            <wp:docPr id="50057305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2321" cy="162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78F"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2911C23D" wp14:editId="509051F0">
                <wp:simplePos x="0" y="0"/>
                <wp:positionH relativeFrom="page">
                  <wp:posOffset>5585460</wp:posOffset>
                </wp:positionH>
                <wp:positionV relativeFrom="page">
                  <wp:posOffset>403860</wp:posOffset>
                </wp:positionV>
                <wp:extent cx="2019300" cy="111252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11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99BF2" w14:textId="1CF37B03" w:rsidR="005D3A92" w:rsidRPr="005D3A92" w:rsidRDefault="005D3A92" w:rsidP="005D3A92">
                            <w:pPr>
                              <w:pStyle w:val="Contactinfo"/>
                            </w:pPr>
                            <w:r>
                              <w:t xml:space="preserve">+91 </w:t>
                            </w:r>
                            <w:r w:rsidR="00AD2CCE">
                              <w:t>***********</w:t>
                            </w:r>
                          </w:p>
                          <w:p w14:paraId="23B07283" w14:textId="524D2D80" w:rsidR="00F00D23" w:rsidRPr="00862E37" w:rsidRDefault="00AD2CCE" w:rsidP="005D3A92">
                            <w:pPr>
                              <w:pStyle w:val="Contactinfo"/>
                            </w:pPr>
                            <w:r>
                              <w:rPr>
                                <w:lang w:val="en-IN"/>
                              </w:rPr>
                              <w:t>1************</w:t>
                            </w:r>
                            <w:r w:rsidR="005D3A92" w:rsidRPr="005D3A92">
                              <w:rPr>
                                <w:lang w:val="en-IN"/>
                              </w:rPr>
                              <w:t xml:space="preserve">@gmail.com </w:t>
                            </w:r>
                          </w:p>
                          <w:p w14:paraId="39DAAE8D" w14:textId="7EEDCEC3" w:rsidR="00B04883" w:rsidRDefault="00B04883" w:rsidP="004D467F">
                            <w:pPr>
                              <w:pStyle w:val="Contactinfo"/>
                            </w:pPr>
                            <w:hyperlink r:id="rId11" w:history="1">
                              <w:r w:rsidRPr="00C3194B">
                                <w:rPr>
                                  <w:rStyle w:val="Hyperlink"/>
                                </w:rPr>
                                <w:t>https://github.com/Devanshi8</w:t>
                              </w:r>
                            </w:hyperlink>
                          </w:p>
                          <w:p w14:paraId="1D0B1F3A" w14:textId="33ED8381" w:rsidR="0055578F" w:rsidRPr="00862E37" w:rsidRDefault="004D467F" w:rsidP="004D467F">
                            <w:pPr>
                              <w:pStyle w:val="Contactinfo"/>
                            </w:pPr>
                            <w:hyperlink r:id="rId12" w:history="1">
                              <w:r w:rsidRPr="000B195E">
                                <w:rPr>
                                  <w:rStyle w:val="Hyperlink"/>
                                  <w:lang w:val="en-IN"/>
                                </w:rPr>
                                <w:t>https://www.linkedin.com/in/devanshi-joshi-29b0a014b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1C23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39.8pt;margin-top:31.8pt;width:159pt;height:87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" filled="f" stroked="f">
                <v:textbox>
                  <w:txbxContent>
                    <w:p w14:paraId="66099BF2" w14:textId="1CF37B03" w:rsidR="005D3A92" w:rsidRPr="005D3A92" w:rsidRDefault="005D3A92" w:rsidP="005D3A92">
                      <w:pPr>
                        <w:pStyle w:val="Contactinfo"/>
                      </w:pPr>
                      <w:r>
                        <w:t xml:space="preserve">+91 </w:t>
                      </w:r>
                      <w:r w:rsidR="00AD2CCE">
                        <w:t>***********</w:t>
                      </w:r>
                    </w:p>
                    <w:p w14:paraId="23B07283" w14:textId="524D2D80" w:rsidR="00F00D23" w:rsidRPr="00862E37" w:rsidRDefault="00AD2CCE" w:rsidP="005D3A92">
                      <w:pPr>
                        <w:pStyle w:val="Contactinfo"/>
                      </w:pPr>
                      <w:r>
                        <w:rPr>
                          <w:lang w:val="en-IN"/>
                        </w:rPr>
                        <w:t>1************</w:t>
                      </w:r>
                      <w:r w:rsidR="005D3A92" w:rsidRPr="005D3A92">
                        <w:rPr>
                          <w:lang w:val="en-IN"/>
                        </w:rPr>
                        <w:t xml:space="preserve">@gmail.com </w:t>
                      </w:r>
                    </w:p>
                    <w:p w14:paraId="39DAAE8D" w14:textId="7EEDCEC3" w:rsidR="00B04883" w:rsidRDefault="00B04883" w:rsidP="004D467F">
                      <w:pPr>
                        <w:pStyle w:val="Contactinfo"/>
                      </w:pPr>
                      <w:hyperlink r:id="rId13" w:history="1">
                        <w:r w:rsidRPr="00C3194B">
                          <w:rPr>
                            <w:rStyle w:val="Hyperlink"/>
                          </w:rPr>
                          <w:t>https://github.com/Devanshi8</w:t>
                        </w:r>
                      </w:hyperlink>
                    </w:p>
                    <w:p w14:paraId="1D0B1F3A" w14:textId="33ED8381" w:rsidR="0055578F" w:rsidRPr="00862E37" w:rsidRDefault="004D467F" w:rsidP="004D467F">
                      <w:pPr>
                        <w:pStyle w:val="Contactinfo"/>
                      </w:pPr>
                      <w:hyperlink r:id="rId14" w:history="1">
                        <w:r w:rsidRPr="000B195E">
                          <w:rPr>
                            <w:rStyle w:val="Hyperlink"/>
                            <w:lang w:val="en-IN"/>
                          </w:rPr>
                          <w:t>https://www.linkedin.com/in/devanshi-joshi-29b0a014b</w:t>
                        </w:r>
                      </w:hyperlink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5578F"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4EDB0A51" wp14:editId="09748873">
                <wp:simplePos x="0" y="0"/>
                <wp:positionH relativeFrom="page">
                  <wp:posOffset>5387975</wp:posOffset>
                </wp:positionH>
                <wp:positionV relativeFrom="page">
                  <wp:posOffset>457200</wp:posOffset>
                </wp:positionV>
                <wp:extent cx="164465" cy="795655"/>
                <wp:effectExtent l="0" t="0" r="6985" b="444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" cy="79565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887544" name="Freeform: Shape 539887544"/>
                        <wps:cNvSpPr/>
                        <wps:spPr>
                          <a:xfrm>
                            <a:off x="17772" y="504985"/>
                            <a:ext cx="133700" cy="54186"/>
                          </a:xfrm>
                          <a:custGeom>
                            <a:avLst/>
                            <a:gdLst>
                              <a:gd name="csX0" fmla="*/ 76878 w 133700"/>
                              <a:gd name="csY0" fmla="*/ 3387 h 54186"/>
                              <a:gd name="csX1" fmla="*/ 70193 w 133700"/>
                              <a:gd name="csY1" fmla="*/ 10160 h 54186"/>
                              <a:gd name="csX2" fmla="*/ 63508 w 133700"/>
                              <a:gd name="csY2" fmla="*/ 10160 h 54186"/>
                              <a:gd name="csX3" fmla="*/ 56823 w 133700"/>
                              <a:gd name="csY3" fmla="*/ 3387 h 54186"/>
                              <a:gd name="csX4" fmla="*/ 56823 w 133700"/>
                              <a:gd name="csY4" fmla="*/ 0 h 54186"/>
                              <a:gd name="csX5" fmla="*/ 0 w 133700"/>
                              <a:gd name="csY5" fmla="*/ 0 h 54186"/>
                              <a:gd name="csX6" fmla="*/ 0 w 133700"/>
                              <a:gd name="csY6" fmla="*/ 47413 h 54186"/>
                              <a:gd name="csX7" fmla="*/ 6685 w 133700"/>
                              <a:gd name="csY7" fmla="*/ 54187 h 54186"/>
                              <a:gd name="csX8" fmla="*/ 127016 w 133700"/>
                              <a:gd name="csY8" fmla="*/ 54187 h 54186"/>
                              <a:gd name="csX9" fmla="*/ 133701 w 133700"/>
                              <a:gd name="csY9" fmla="*/ 47413 h 54186"/>
                              <a:gd name="csX10" fmla="*/ 133701 w 133700"/>
                              <a:gd name="csY10" fmla="*/ 0 h 54186"/>
                              <a:gd name="csX11" fmla="*/ 76878 w 133700"/>
                              <a:gd name="csY11" fmla="*/ 0 h 54186"/>
                              <a:gd name="csX12" fmla="*/ 76878 w 133700"/>
                              <a:gd name="csY12" fmla="*/ 3387 h 5418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</a:cxnLst>
                            <a:rect l="l" t="t" r="r" b="b"/>
                            <a:pathLst>
                              <a:path w="133700" h="54186">
                                <a:moveTo>
                                  <a:pt x="76878" y="3387"/>
                                </a:moveTo>
                                <a:cubicBezTo>
                                  <a:pt x="76878" y="7112"/>
                                  <a:pt x="73870" y="10160"/>
                                  <a:pt x="70193" y="10160"/>
                                </a:cubicBezTo>
                                <a:lnTo>
                                  <a:pt x="63508" y="10160"/>
                                </a:lnTo>
                                <a:cubicBezTo>
                                  <a:pt x="59831" y="10160"/>
                                  <a:pt x="56823" y="7112"/>
                                  <a:pt x="56823" y="3387"/>
                                </a:cubicBezTo>
                                <a:lnTo>
                                  <a:pt x="568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13"/>
                                </a:lnTo>
                                <a:cubicBezTo>
                                  <a:pt x="0" y="51139"/>
                                  <a:pt x="3008" y="54187"/>
                                  <a:pt x="6685" y="54187"/>
                                </a:cubicBezTo>
                                <a:lnTo>
                                  <a:pt x="127016" y="54187"/>
                                </a:lnTo>
                                <a:cubicBezTo>
                                  <a:pt x="130693" y="54187"/>
                                  <a:pt x="133701" y="51139"/>
                                  <a:pt x="133701" y="47413"/>
                                </a:cubicBezTo>
                                <a:lnTo>
                                  <a:pt x="133701" y="0"/>
                                </a:lnTo>
                                <a:lnTo>
                                  <a:pt x="76878" y="0"/>
                                </a:lnTo>
                                <a:lnTo>
                                  <a:pt x="76878" y="33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687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wps:wsp>
                        <wps:cNvPr id="1309831176" name="Freeform: Shape 1309831176"/>
                        <wps:cNvSpPr/>
                        <wps:spPr>
                          <a:xfrm>
                            <a:off x="17772" y="441486"/>
                            <a:ext cx="133700" cy="56726"/>
                          </a:xfrm>
                          <a:custGeom>
                            <a:avLst/>
                            <a:gdLst>
                              <a:gd name="csX0" fmla="*/ 127016 w 133700"/>
                              <a:gd name="csY0" fmla="*/ 22860 h 56726"/>
                              <a:gd name="csX1" fmla="*/ 93591 w 133700"/>
                              <a:gd name="csY1" fmla="*/ 22860 h 56726"/>
                              <a:gd name="csX2" fmla="*/ 93591 w 133700"/>
                              <a:gd name="csY2" fmla="*/ 11853 h 56726"/>
                              <a:gd name="csX3" fmla="*/ 81892 w 133700"/>
                              <a:gd name="csY3" fmla="*/ 0 h 56726"/>
                              <a:gd name="csX4" fmla="*/ 51809 w 133700"/>
                              <a:gd name="csY4" fmla="*/ 0 h 56726"/>
                              <a:gd name="csX5" fmla="*/ 40110 w 133700"/>
                              <a:gd name="csY5" fmla="*/ 11853 h 56726"/>
                              <a:gd name="csX6" fmla="*/ 40110 w 133700"/>
                              <a:gd name="csY6" fmla="*/ 22860 h 56726"/>
                              <a:gd name="csX7" fmla="*/ 6685 w 133700"/>
                              <a:gd name="csY7" fmla="*/ 22860 h 56726"/>
                              <a:gd name="csX8" fmla="*/ 0 w 133700"/>
                              <a:gd name="csY8" fmla="*/ 29633 h 56726"/>
                              <a:gd name="csX9" fmla="*/ 0 w 133700"/>
                              <a:gd name="csY9" fmla="*/ 56727 h 56726"/>
                              <a:gd name="csX10" fmla="*/ 56823 w 133700"/>
                              <a:gd name="csY10" fmla="*/ 56727 h 56726"/>
                              <a:gd name="csX11" fmla="*/ 56823 w 133700"/>
                              <a:gd name="csY11" fmla="*/ 53340 h 56726"/>
                              <a:gd name="csX12" fmla="*/ 76878 w 133700"/>
                              <a:gd name="csY12" fmla="*/ 53340 h 56726"/>
                              <a:gd name="csX13" fmla="*/ 76878 w 133700"/>
                              <a:gd name="csY13" fmla="*/ 56727 h 56726"/>
                              <a:gd name="csX14" fmla="*/ 133701 w 133700"/>
                              <a:gd name="csY14" fmla="*/ 56727 h 56726"/>
                              <a:gd name="csX15" fmla="*/ 133701 w 133700"/>
                              <a:gd name="csY15" fmla="*/ 29633 h 56726"/>
                              <a:gd name="csX16" fmla="*/ 127016 w 133700"/>
                              <a:gd name="csY16" fmla="*/ 22860 h 56726"/>
                              <a:gd name="csX17" fmla="*/ 50138 w 133700"/>
                              <a:gd name="csY17" fmla="*/ 22860 h 56726"/>
                              <a:gd name="csX18" fmla="*/ 50138 w 133700"/>
                              <a:gd name="csY18" fmla="*/ 11853 h 56726"/>
                              <a:gd name="csX19" fmla="*/ 51809 w 133700"/>
                              <a:gd name="csY19" fmla="*/ 10160 h 56726"/>
                              <a:gd name="csX20" fmla="*/ 81892 w 133700"/>
                              <a:gd name="csY20" fmla="*/ 10160 h 56726"/>
                              <a:gd name="csX21" fmla="*/ 83563 w 133700"/>
                              <a:gd name="csY21" fmla="*/ 11853 h 56726"/>
                              <a:gd name="csX22" fmla="*/ 83563 w 133700"/>
                              <a:gd name="csY22" fmla="*/ 22860 h 56726"/>
                              <a:gd name="csX23" fmla="*/ 50138 w 133700"/>
                              <a:gd name="csY23" fmla="*/ 22860 h 5672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  <a:cxn ang="0">
                                <a:pos x="csX23" y="csY23"/>
                              </a:cxn>
                            </a:cxnLst>
                            <a:rect l="l" t="t" r="r" b="b"/>
                            <a:pathLst>
                              <a:path w="133700" h="56726">
                                <a:moveTo>
                                  <a:pt x="127016" y="22860"/>
                                </a:moveTo>
                                <a:lnTo>
                                  <a:pt x="93591" y="22860"/>
                                </a:lnTo>
                                <a:lnTo>
                                  <a:pt x="93591" y="11853"/>
                                </a:lnTo>
                                <a:cubicBezTo>
                                  <a:pt x="93591" y="5249"/>
                                  <a:pt x="88410" y="0"/>
                                  <a:pt x="81892" y="0"/>
                                </a:cubicBezTo>
                                <a:lnTo>
                                  <a:pt x="51809" y="0"/>
                                </a:lnTo>
                                <a:cubicBezTo>
                                  <a:pt x="45291" y="0"/>
                                  <a:pt x="40110" y="5249"/>
                                  <a:pt x="40110" y="11853"/>
                                </a:cubicBezTo>
                                <a:lnTo>
                                  <a:pt x="40110" y="22860"/>
                                </a:lnTo>
                                <a:lnTo>
                                  <a:pt x="6685" y="22860"/>
                                </a:lnTo>
                                <a:cubicBezTo>
                                  <a:pt x="3008" y="22860"/>
                                  <a:pt x="0" y="25908"/>
                                  <a:pt x="0" y="29633"/>
                                </a:cubicBezTo>
                                <a:lnTo>
                                  <a:pt x="0" y="56727"/>
                                </a:lnTo>
                                <a:lnTo>
                                  <a:pt x="56823" y="56727"/>
                                </a:lnTo>
                                <a:lnTo>
                                  <a:pt x="56823" y="53340"/>
                                </a:lnTo>
                                <a:lnTo>
                                  <a:pt x="76878" y="53340"/>
                                </a:lnTo>
                                <a:lnTo>
                                  <a:pt x="76878" y="56727"/>
                                </a:lnTo>
                                <a:lnTo>
                                  <a:pt x="133701" y="56727"/>
                                </a:lnTo>
                                <a:lnTo>
                                  <a:pt x="133701" y="29633"/>
                                </a:lnTo>
                                <a:cubicBezTo>
                                  <a:pt x="133701" y="25908"/>
                                  <a:pt x="130693" y="22860"/>
                                  <a:pt x="127016" y="22860"/>
                                </a:cubicBezTo>
                                <a:moveTo>
                                  <a:pt x="50138" y="22860"/>
                                </a:moveTo>
                                <a:lnTo>
                                  <a:pt x="50138" y="11853"/>
                                </a:lnTo>
                                <a:cubicBezTo>
                                  <a:pt x="50138" y="10837"/>
                                  <a:pt x="50806" y="10160"/>
                                  <a:pt x="51809" y="10160"/>
                                </a:cubicBezTo>
                                <a:lnTo>
                                  <a:pt x="81892" y="10160"/>
                                </a:lnTo>
                                <a:cubicBezTo>
                                  <a:pt x="82895" y="10160"/>
                                  <a:pt x="83563" y="10837"/>
                                  <a:pt x="83563" y="11853"/>
                                </a:cubicBezTo>
                                <a:lnTo>
                                  <a:pt x="83563" y="22860"/>
                                </a:lnTo>
                                <a:lnTo>
                                  <a:pt x="50138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687" cap="flat">
                            <a:noFill/>
                            <a:prstDash val="solid"/>
                            <a:miter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B2ACE" id="Group 11" o:spid="_x0000_s1026" alt="Group of contact info icons" style="position:absolute;margin-left:424.25pt;margin-top:36pt;width:12.95pt;height:62.6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9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20" o:title=""/>
                </v:shape>
                <v:shape id="Freeform: Shape 539887544" o:spid="_x0000_s1029" style="position:absolute;left:177;top:5049;width:1337;height:542;visibility:visible;mso-wrap-style:square;v-text-anchor:top" coordsize="133700,54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" path="m76878,3387v,3725,-3008,6773,-6685,6773l63508,10160v-3677,,-6685,-3048,-6685,-6773l56823,,,,,47413v,3726,3008,6774,6685,6774l127016,54187v3677,,6685,-3048,6685,-6774l133701,,76878,r,3387xe" fillcolor="black" stroked="f" strokeweight=".04686mm">
                  <v:stroke joinstyle="miter"/>
                  <v:path arrowok="t" o:connecttype="custom" o:connectlocs="76878,3387;70193,10160;63508,10160;56823,3387;56823,0;0,0;0,47413;6685,54187;127016,54187;133701,47413;133701,0;76878,0;76878,3387" o:connectangles="0,0,0,0,0,0,0,0,0,0,0,0,0"/>
                </v:shape>
                <v:shape id="Freeform: Shape 1309831176" o:spid="_x0000_s1030" style="position:absolute;left:177;top:4414;width:1337;height:568;visibility:visible;mso-wrap-style:square;v-text-anchor:top" coordsize="133700,56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" path="m127016,22860r-33425,l93591,11853c93591,5249,88410,,81892,l51809,c45291,,40110,5249,40110,11853r,11007l6685,22860c3008,22860,,25908,,29633l,56727r56823,l56823,53340r20055,l76878,56727r56823,l133701,29633v,-3725,-3008,-6773,-6685,-6773m50138,22860r,-11007c50138,10837,50806,10160,51809,10160r30083,c82895,10160,83563,10837,83563,11853r,11007l50138,22860xe" fillcolor="black" stroked="f" strokeweight=".04686mm">
                  <v:stroke joinstyle="miter"/>
                  <v:path arrowok="t" o:connecttype="custom" o:connectlocs="127016,22860;93591,22860;93591,11853;81892,0;51809,0;40110,11853;40110,22860;6685,22860;0,29633;0,56727;56823,56727;56823,53340;76878,53340;76878,56727;133701,56727;133701,29633;127016,22860;50138,22860;50138,11853;51809,10160;81892,10160;83563,11853;83563,22860;50138,22860" o:connectangles="0,0,0,0,0,0,0,0,0,0,0,0,0,0,0,0,0,0,0,0,0,0,0,0"/>
                </v:shape>
                <v:shape id="Graphic 24" o:spid="_x0000_s1031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1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BC79B6">
        <w:rPr>
          <w:noProof/>
        </w:rPr>
        <w:t>Devanshi</w:t>
      </w:r>
      <w:r w:rsidR="00F00D23" w:rsidRPr="00F00D23">
        <w:t xml:space="preserve"> </w: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421B0296" wp14:editId="213F11DB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26A82" id="Rectangle 10" o:spid="_x0000_s1026" alt="&quot;&quot;" style="position:absolute;margin-left:36pt;margin-top:36pt;width:7.2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" fillcolor="#adadad [2414]" stroked="f" strokeweight="1pt">
                <w10:wrap anchorx="page" anchory="page"/>
                <w10:anchorlock/>
              </v:rect>
            </w:pict>
          </mc:Fallback>
        </mc:AlternateContent>
      </w:r>
      <w:r w:rsidR="00BC79B6">
        <w:rPr>
          <w:rStyle w:val="Gray"/>
        </w:rPr>
        <w:t>Joshi</w:t>
      </w:r>
    </w:p>
    <w:p w14:paraId="65C6A7BF" w14:textId="54D65EB7" w:rsidR="0071059B" w:rsidRPr="0055578F" w:rsidRDefault="00F00D23" w:rsidP="0055578F">
      <w:pPr>
        <w:pStyle w:val="Subtitle"/>
      </w:pPr>
      <w:r w:rsidRPr="00F00D23">
        <w:t>SOFTWARE ENGINEER</w:t>
      </w:r>
    </w:p>
    <w:p w14:paraId="111E2700" w14:textId="3CDDF9D6" w:rsidR="0071059B" w:rsidRPr="00307FD9" w:rsidRDefault="0082672A" w:rsidP="0071059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2AC66CDF" wp14:editId="5F23E803">
                <wp:simplePos x="0" y="0"/>
                <wp:positionH relativeFrom="page">
                  <wp:posOffset>5372100</wp:posOffset>
                </wp:positionH>
                <wp:positionV relativeFrom="page">
                  <wp:posOffset>2712720</wp:posOffset>
                </wp:positionV>
                <wp:extent cx="2176145" cy="1412240"/>
                <wp:effectExtent l="0" t="0" r="0" b="0"/>
                <wp:wrapSquare wrapText="bothSides"/>
                <wp:docPr id="28325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141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6BCC1" w14:textId="1B592E4E" w:rsidR="0082672A" w:rsidRDefault="0082672A" w:rsidP="0082672A">
                            <w:pPr>
                              <w:pStyle w:val="Heading1"/>
                            </w:pPr>
                            <w:r>
                              <w:t>Work Experience</w:t>
                            </w:r>
                          </w:p>
                          <w:p w14:paraId="15E3EB84" w14:textId="77777777" w:rsidR="0082672A" w:rsidRPr="00AB2250" w:rsidRDefault="0082672A" w:rsidP="0082672A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0F76DEBB" w14:textId="77777777" w:rsidR="0082672A" w:rsidRPr="005D3A92" w:rsidRDefault="0082672A" w:rsidP="0082672A">
                            <w:pPr>
                              <w:rPr>
                                <w:lang w:val="en-IN"/>
                              </w:rPr>
                            </w:pP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Trainee Software Engineer </w:t>
                            </w:r>
                            <w:r w:rsidRPr="005D3A92">
                              <w:rPr>
                                <w:lang w:val="en-IN"/>
                              </w:rPr>
                              <w:t xml:space="preserve">at </w:t>
                            </w: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>Capgemini, Navi Mumbai</w:t>
                            </w:r>
                            <w:r w:rsidRPr="005D3A92">
                              <w:rPr>
                                <w:lang w:val="en-IN"/>
                              </w:rPr>
                              <w:t xml:space="preserve">. </w:t>
                            </w:r>
                          </w:p>
                          <w:p w14:paraId="5E4B6780" w14:textId="77777777" w:rsidR="0082672A" w:rsidRPr="005D3A92" w:rsidRDefault="0082672A" w:rsidP="0082672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IN"/>
                              </w:rPr>
                            </w:pPr>
                            <w:r w:rsidRPr="005D3A92">
                              <w:rPr>
                                <w:lang w:val="en-IN"/>
                              </w:rPr>
                              <w:t xml:space="preserve">Trained as Full Stack Engineer </w:t>
                            </w:r>
                          </w:p>
                          <w:p w14:paraId="0DCE82DA" w14:textId="77777777" w:rsidR="0082672A" w:rsidRPr="0023383A" w:rsidRDefault="0082672A" w:rsidP="0082672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lang w:val="en-IN"/>
                              </w:rPr>
                            </w:pPr>
                            <w:r w:rsidRPr="005D3A92">
                              <w:rPr>
                                <w:lang w:val="en-IN"/>
                              </w:rPr>
                              <w:t xml:space="preserve">May 2022 to April 2024 </w:t>
                            </w:r>
                          </w:p>
                          <w:p w14:paraId="6E8C3083" w14:textId="77777777" w:rsidR="0082672A" w:rsidRPr="000B296B" w:rsidRDefault="0082672A" w:rsidP="0082672A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66CDF" id="Text Box 2" o:spid="_x0000_s1027" type="#_x0000_t202" style="position:absolute;left:0;text-align:left;margin-left:423pt;margin-top:213.6pt;width:171.35pt;height:111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" filled="f" stroked="f">
                <v:textbox>
                  <w:txbxContent>
                    <w:p w14:paraId="13E6BCC1" w14:textId="1B592E4E" w:rsidR="0082672A" w:rsidRDefault="0082672A" w:rsidP="0082672A">
                      <w:pPr>
                        <w:pStyle w:val="Heading1"/>
                      </w:pPr>
                      <w:r>
                        <w:t>Work Experience</w:t>
                      </w:r>
                    </w:p>
                    <w:p w14:paraId="15E3EB84" w14:textId="77777777" w:rsidR="0082672A" w:rsidRPr="00AB2250" w:rsidRDefault="0082672A" w:rsidP="0082672A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0F76DEBB" w14:textId="77777777" w:rsidR="0082672A" w:rsidRPr="005D3A92" w:rsidRDefault="0082672A" w:rsidP="0082672A">
                      <w:pPr>
                        <w:rPr>
                          <w:lang w:val="en-IN"/>
                        </w:rPr>
                      </w:pPr>
                      <w:r w:rsidRPr="005D3A92">
                        <w:rPr>
                          <w:b/>
                          <w:bCs/>
                          <w:lang w:val="en-IN"/>
                        </w:rPr>
                        <w:t xml:space="preserve">Trainee Software Engineer </w:t>
                      </w:r>
                      <w:r w:rsidRPr="005D3A92">
                        <w:rPr>
                          <w:lang w:val="en-IN"/>
                        </w:rPr>
                        <w:t xml:space="preserve">at </w:t>
                      </w:r>
                      <w:r w:rsidRPr="005D3A92">
                        <w:rPr>
                          <w:b/>
                          <w:bCs/>
                          <w:lang w:val="en-IN"/>
                        </w:rPr>
                        <w:t>Capgemini, Navi Mumbai</w:t>
                      </w:r>
                      <w:r w:rsidRPr="005D3A92">
                        <w:rPr>
                          <w:lang w:val="en-IN"/>
                        </w:rPr>
                        <w:t xml:space="preserve">. </w:t>
                      </w:r>
                    </w:p>
                    <w:p w14:paraId="5E4B6780" w14:textId="77777777" w:rsidR="0082672A" w:rsidRPr="005D3A92" w:rsidRDefault="0082672A" w:rsidP="0082672A">
                      <w:pPr>
                        <w:numPr>
                          <w:ilvl w:val="0"/>
                          <w:numId w:val="7"/>
                        </w:numPr>
                        <w:rPr>
                          <w:lang w:val="en-IN"/>
                        </w:rPr>
                      </w:pPr>
                      <w:r w:rsidRPr="005D3A92">
                        <w:rPr>
                          <w:lang w:val="en-IN"/>
                        </w:rPr>
                        <w:t xml:space="preserve">Trained as Full Stack Engineer </w:t>
                      </w:r>
                    </w:p>
                    <w:p w14:paraId="0DCE82DA" w14:textId="77777777" w:rsidR="0082672A" w:rsidRPr="0023383A" w:rsidRDefault="0082672A" w:rsidP="0082672A">
                      <w:pPr>
                        <w:numPr>
                          <w:ilvl w:val="0"/>
                          <w:numId w:val="7"/>
                        </w:numPr>
                        <w:rPr>
                          <w:lang w:val="en-IN"/>
                        </w:rPr>
                      </w:pPr>
                      <w:r w:rsidRPr="005D3A92">
                        <w:rPr>
                          <w:lang w:val="en-IN"/>
                        </w:rPr>
                        <w:t xml:space="preserve">May 2022 to April 2024 </w:t>
                      </w:r>
                    </w:p>
                    <w:p w14:paraId="6E8C3083" w14:textId="77777777" w:rsidR="0082672A" w:rsidRPr="000B296B" w:rsidRDefault="0082672A" w:rsidP="0082672A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0B9CBE7A" wp14:editId="4D48E422">
                <wp:simplePos x="0" y="0"/>
                <wp:positionH relativeFrom="page">
                  <wp:posOffset>311150</wp:posOffset>
                </wp:positionH>
                <wp:positionV relativeFrom="page">
                  <wp:posOffset>2712720</wp:posOffset>
                </wp:positionV>
                <wp:extent cx="4754880" cy="141224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141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711AB" w14:textId="1E450178" w:rsidR="00F00D23" w:rsidRDefault="005D3A92" w:rsidP="009053F8">
                            <w:pPr>
                              <w:pStyle w:val="Heading1"/>
                            </w:pPr>
                            <w:r>
                              <w:t>Education</w:t>
                            </w:r>
                          </w:p>
                          <w:p w14:paraId="36A8C5F7" w14:textId="77777777" w:rsidR="009053F8" w:rsidRPr="009053F8" w:rsidRDefault="009053F8" w:rsidP="009053F8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50D1E7E6" w14:textId="01EB551D" w:rsidR="00BC79B6" w:rsidRPr="0065772F" w:rsidRDefault="0067238C" w:rsidP="00BC79B6">
                            <w:pPr>
                              <w:rPr>
                                <w:rStyle w:val="Emphasis"/>
                              </w:rPr>
                            </w:pPr>
                            <w:r w:rsidRPr="0065772F">
                              <w:rPr>
                                <w:rStyle w:val="Emphasis"/>
                              </w:rPr>
                              <w:t>B</w:t>
                            </w:r>
                            <w:r>
                              <w:rPr>
                                <w:rStyle w:val="Emphasis"/>
                              </w:rPr>
                              <w:t xml:space="preserve">achelor of </w:t>
                            </w:r>
                            <w:r w:rsidR="00BC79B6">
                              <w:rPr>
                                <w:rStyle w:val="Emphasis"/>
                              </w:rPr>
                              <w:t>E</w:t>
                            </w:r>
                            <w:r>
                              <w:rPr>
                                <w:rStyle w:val="Emphasis"/>
                              </w:rPr>
                              <w:t xml:space="preserve">ngineering </w:t>
                            </w:r>
                            <w:r w:rsidR="0097034F">
                              <w:rPr>
                                <w:rStyle w:val="Emphasis"/>
                              </w:rPr>
                              <w:t>in Computer</w:t>
                            </w:r>
                            <w:r w:rsidR="00BC79B6">
                              <w:rPr>
                                <w:rStyle w:val="Emphasis"/>
                              </w:rPr>
                              <w:t xml:space="preserve"> Engineering</w:t>
                            </w:r>
                          </w:p>
                          <w:p w14:paraId="73879957" w14:textId="60372F5A" w:rsidR="00F00D23" w:rsidRDefault="00BC79B6" w:rsidP="00BC79B6">
                            <w:pPr>
                              <w:pStyle w:val="ListBullet"/>
                            </w:pPr>
                            <w:r>
                              <w:t xml:space="preserve">Dr. V. R. </w:t>
                            </w:r>
                            <w:proofErr w:type="spellStart"/>
                            <w:r>
                              <w:t>Godhania</w:t>
                            </w:r>
                            <w:proofErr w:type="spellEnd"/>
                            <w:r>
                              <w:t xml:space="preserve"> College of Engineering and Technology</w:t>
                            </w:r>
                            <w:r w:rsidRPr="00DB7C3E">
                              <w:t xml:space="preserve">, </w:t>
                            </w:r>
                            <w:r>
                              <w:t xml:space="preserve">Gujarat Technological </w:t>
                            </w:r>
                            <w:r w:rsidRPr="00DB7C3E">
                              <w:t>University</w:t>
                            </w:r>
                            <w:r>
                              <w:t xml:space="preserve"> (GTU)</w:t>
                            </w:r>
                          </w:p>
                          <w:p w14:paraId="6E000327" w14:textId="3417D3A2" w:rsidR="0065772F" w:rsidRDefault="005D3A92" w:rsidP="0065772F">
                            <w:pPr>
                              <w:pStyle w:val="ListBullet"/>
                            </w:pPr>
                            <w:r>
                              <w:t>2017-2021</w:t>
                            </w:r>
                          </w:p>
                          <w:p w14:paraId="1870B9A9" w14:textId="25D8709A" w:rsidR="003C4C79" w:rsidRPr="0065772F" w:rsidRDefault="003C4C79" w:rsidP="0065772F">
                            <w:pPr>
                              <w:pStyle w:val="ListBullet"/>
                            </w:pPr>
                            <w:r>
                              <w:t>9.68 CGPA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CBE7A" id="_x0000_s1028" type="#_x0000_t202" style="position:absolute;left:0;text-align:left;margin-left:24.5pt;margin-top:213.6pt;width:374.4pt;height:111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" filled="f" stroked="f">
                <v:textbox>
                  <w:txbxContent>
                    <w:p w14:paraId="1CA711AB" w14:textId="1E450178" w:rsidR="00F00D23" w:rsidRDefault="005D3A92" w:rsidP="009053F8">
                      <w:pPr>
                        <w:pStyle w:val="Heading1"/>
                      </w:pPr>
                      <w:r>
                        <w:t>Education</w:t>
                      </w:r>
                    </w:p>
                    <w:p w14:paraId="36A8C5F7" w14:textId="77777777" w:rsidR="009053F8" w:rsidRPr="009053F8" w:rsidRDefault="009053F8" w:rsidP="009053F8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50D1E7E6" w14:textId="01EB551D" w:rsidR="00BC79B6" w:rsidRPr="0065772F" w:rsidRDefault="0067238C" w:rsidP="00BC79B6">
                      <w:pPr>
                        <w:rPr>
                          <w:rStyle w:val="Emphasis"/>
                        </w:rPr>
                      </w:pPr>
                      <w:r w:rsidRPr="0065772F">
                        <w:rPr>
                          <w:rStyle w:val="Emphasis"/>
                        </w:rPr>
                        <w:t>B</w:t>
                      </w:r>
                      <w:r>
                        <w:rPr>
                          <w:rStyle w:val="Emphasis"/>
                        </w:rPr>
                        <w:t xml:space="preserve">achelor of </w:t>
                      </w:r>
                      <w:r w:rsidR="00BC79B6">
                        <w:rPr>
                          <w:rStyle w:val="Emphasis"/>
                        </w:rPr>
                        <w:t>E</w:t>
                      </w:r>
                      <w:r>
                        <w:rPr>
                          <w:rStyle w:val="Emphasis"/>
                        </w:rPr>
                        <w:t xml:space="preserve">ngineering </w:t>
                      </w:r>
                      <w:r w:rsidR="0097034F">
                        <w:rPr>
                          <w:rStyle w:val="Emphasis"/>
                        </w:rPr>
                        <w:t>in Computer</w:t>
                      </w:r>
                      <w:r w:rsidR="00BC79B6">
                        <w:rPr>
                          <w:rStyle w:val="Emphasis"/>
                        </w:rPr>
                        <w:t xml:space="preserve"> Engineering</w:t>
                      </w:r>
                    </w:p>
                    <w:p w14:paraId="73879957" w14:textId="60372F5A" w:rsidR="00F00D23" w:rsidRDefault="00BC79B6" w:rsidP="00BC79B6">
                      <w:pPr>
                        <w:pStyle w:val="ListBullet"/>
                      </w:pPr>
                      <w:r>
                        <w:t xml:space="preserve">Dr. V. R. </w:t>
                      </w:r>
                      <w:proofErr w:type="spellStart"/>
                      <w:r>
                        <w:t>Godhania</w:t>
                      </w:r>
                      <w:proofErr w:type="spellEnd"/>
                      <w:r>
                        <w:t xml:space="preserve"> College of Engineering and Technology</w:t>
                      </w:r>
                      <w:r w:rsidRPr="00DB7C3E">
                        <w:t xml:space="preserve">, </w:t>
                      </w:r>
                      <w:r>
                        <w:t xml:space="preserve">Gujarat Technological </w:t>
                      </w:r>
                      <w:r w:rsidRPr="00DB7C3E">
                        <w:t>University</w:t>
                      </w:r>
                      <w:r>
                        <w:t xml:space="preserve"> (GTU)</w:t>
                      </w:r>
                    </w:p>
                    <w:p w14:paraId="6E000327" w14:textId="3417D3A2" w:rsidR="0065772F" w:rsidRDefault="005D3A92" w:rsidP="0065772F">
                      <w:pPr>
                        <w:pStyle w:val="ListBullet"/>
                      </w:pPr>
                      <w:r>
                        <w:t>2017-2021</w:t>
                      </w:r>
                    </w:p>
                    <w:p w14:paraId="1870B9A9" w14:textId="25D8709A" w:rsidR="003C4C79" w:rsidRPr="0065772F" w:rsidRDefault="003C4C79" w:rsidP="0065772F">
                      <w:pPr>
                        <w:pStyle w:val="ListBullet"/>
                      </w:pPr>
                      <w:r>
                        <w:t>9.68 CGPA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8E954C4" wp14:editId="5BCEECC8">
                <wp:simplePos x="0" y="0"/>
                <wp:positionH relativeFrom="page">
                  <wp:posOffset>5196205</wp:posOffset>
                </wp:positionH>
                <wp:positionV relativeFrom="page">
                  <wp:posOffset>2750185</wp:posOffset>
                </wp:positionV>
                <wp:extent cx="36830" cy="7016115"/>
                <wp:effectExtent l="0" t="0" r="20320" b="32385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" cy="701611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270949" id="Straight Connector 31" o:spid="_x0000_s1026" alt="&quot;&quot;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09.15pt,216.55pt" to="412.05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3A2F3665" wp14:editId="5ABCE804">
                <wp:simplePos x="0" y="0"/>
                <wp:positionH relativeFrom="page">
                  <wp:posOffset>5327650</wp:posOffset>
                </wp:positionH>
                <wp:positionV relativeFrom="page">
                  <wp:posOffset>5647690</wp:posOffset>
                </wp:positionV>
                <wp:extent cx="2221865" cy="1516380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1865" cy="1516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A5F69" w14:textId="55B8169E" w:rsidR="00F00D23" w:rsidRPr="000B296B" w:rsidRDefault="005D3A92" w:rsidP="000B296B">
                            <w:pPr>
                              <w:pStyle w:val="Heading1"/>
                            </w:pPr>
                            <w:r>
                              <w:t>Paper Publication</w:t>
                            </w:r>
                            <w:r w:rsidR="00F00D23" w:rsidRPr="000B296B">
                              <w:t xml:space="preserve"> </w:t>
                            </w:r>
                            <w:r w:rsidR="0065772F" w:rsidRPr="000B296B">
                              <w:t>De</w:t>
                            </w:r>
                            <w:r>
                              <w:t>tails</w:t>
                            </w:r>
                          </w:p>
                          <w:p w14:paraId="68D7624B" w14:textId="77777777" w:rsidR="005D3A92" w:rsidRPr="005D3A92" w:rsidRDefault="005D3A92" w:rsidP="005D3A92">
                            <w:pPr>
                              <w:pStyle w:val="Smallspace"/>
                              <w:rPr>
                                <w:b/>
                                <w:iCs/>
                                <w:lang w:val="en-IN"/>
                              </w:rPr>
                            </w:pPr>
                          </w:p>
                          <w:p w14:paraId="0D924EB4" w14:textId="1EB8D950" w:rsidR="00F00D23" w:rsidRPr="004D467F" w:rsidRDefault="005D3A92" w:rsidP="005D3A92">
                            <w:pPr>
                              <w:pStyle w:val="Smallspace"/>
                              <w:rPr>
                                <w:bCs/>
                                <w:iCs/>
                                <w:sz w:val="22"/>
                                <w:szCs w:val="22"/>
                                <w:lang w:val="en-IN"/>
                              </w:rPr>
                            </w:pPr>
                            <w:r w:rsidRPr="005D3A92">
                              <w:rPr>
                                <w:bCs/>
                                <w:iCs/>
                                <w:sz w:val="22"/>
                                <w:szCs w:val="22"/>
                                <w:lang w:val="en-IN"/>
                              </w:rPr>
                              <w:t>Paper published in “</w:t>
                            </w:r>
                            <w:r w:rsidRPr="005D3A92">
                              <w:rPr>
                                <w:b/>
                                <w:iCs/>
                                <w:sz w:val="22"/>
                                <w:szCs w:val="22"/>
                                <w:lang w:val="en-IN"/>
                              </w:rPr>
                              <w:t>AGAEUM JOURNAL</w:t>
                            </w:r>
                            <w:r w:rsidRPr="005D3A92">
                              <w:rPr>
                                <w:bCs/>
                                <w:iCs/>
                                <w:sz w:val="22"/>
                                <w:szCs w:val="22"/>
                                <w:lang w:val="en-IN"/>
                              </w:rPr>
                              <w:t>” (AJ) having title “</w:t>
                            </w:r>
                            <w:r w:rsidRPr="005D3A92">
                              <w:rPr>
                                <w:b/>
                                <w:iCs/>
                                <w:sz w:val="22"/>
                                <w:szCs w:val="22"/>
                                <w:lang w:val="en-IN"/>
                              </w:rPr>
                              <w:t xml:space="preserve">Electronic Waste Management – A </w:t>
                            </w:r>
                            <w:r w:rsidR="004D467F" w:rsidRPr="004D467F">
                              <w:rPr>
                                <w:b/>
                                <w:iCs/>
                                <w:sz w:val="22"/>
                                <w:szCs w:val="22"/>
                                <w:lang w:val="en-IN"/>
                              </w:rPr>
                              <w:t>Review</w:t>
                            </w:r>
                            <w:r w:rsidR="004D467F" w:rsidRPr="004D467F">
                              <w:rPr>
                                <w:bCs/>
                                <w:iCs/>
                                <w:sz w:val="22"/>
                                <w:szCs w:val="22"/>
                                <w:lang w:val="en-IN"/>
                              </w:rPr>
                              <w:t>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3665" id="_x0000_s1029" type="#_x0000_t202" style="position:absolute;left:0;text-align:left;margin-left:419.5pt;margin-top:444.7pt;width:174.95pt;height:119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" filled="f" stroked="f">
                <v:textbox>
                  <w:txbxContent>
                    <w:p w14:paraId="3FEA5F69" w14:textId="55B8169E" w:rsidR="00F00D23" w:rsidRPr="000B296B" w:rsidRDefault="005D3A92" w:rsidP="000B296B">
                      <w:pPr>
                        <w:pStyle w:val="Heading1"/>
                      </w:pPr>
                      <w:r>
                        <w:t>Paper Publication</w:t>
                      </w:r>
                      <w:r w:rsidR="00F00D23" w:rsidRPr="000B296B">
                        <w:t xml:space="preserve"> </w:t>
                      </w:r>
                      <w:r w:rsidR="0065772F" w:rsidRPr="000B296B">
                        <w:t>De</w:t>
                      </w:r>
                      <w:r>
                        <w:t>tails</w:t>
                      </w:r>
                    </w:p>
                    <w:p w14:paraId="68D7624B" w14:textId="77777777" w:rsidR="005D3A92" w:rsidRPr="005D3A92" w:rsidRDefault="005D3A92" w:rsidP="005D3A92">
                      <w:pPr>
                        <w:pStyle w:val="Smallspace"/>
                        <w:rPr>
                          <w:b/>
                          <w:iCs/>
                          <w:lang w:val="en-IN"/>
                        </w:rPr>
                      </w:pPr>
                    </w:p>
                    <w:p w14:paraId="0D924EB4" w14:textId="1EB8D950" w:rsidR="00F00D23" w:rsidRPr="004D467F" w:rsidRDefault="005D3A92" w:rsidP="005D3A92">
                      <w:pPr>
                        <w:pStyle w:val="Smallspace"/>
                        <w:rPr>
                          <w:bCs/>
                          <w:iCs/>
                          <w:sz w:val="22"/>
                          <w:szCs w:val="22"/>
                          <w:lang w:val="en-IN"/>
                        </w:rPr>
                      </w:pPr>
                      <w:r w:rsidRPr="005D3A92">
                        <w:rPr>
                          <w:bCs/>
                          <w:iCs/>
                          <w:sz w:val="22"/>
                          <w:szCs w:val="22"/>
                          <w:lang w:val="en-IN"/>
                        </w:rPr>
                        <w:t>Paper published in “</w:t>
                      </w:r>
                      <w:r w:rsidRPr="005D3A92">
                        <w:rPr>
                          <w:b/>
                          <w:iCs/>
                          <w:sz w:val="22"/>
                          <w:szCs w:val="22"/>
                          <w:lang w:val="en-IN"/>
                        </w:rPr>
                        <w:t>AGAEUM JOURNAL</w:t>
                      </w:r>
                      <w:r w:rsidRPr="005D3A92">
                        <w:rPr>
                          <w:bCs/>
                          <w:iCs/>
                          <w:sz w:val="22"/>
                          <w:szCs w:val="22"/>
                          <w:lang w:val="en-IN"/>
                        </w:rPr>
                        <w:t>” (AJ) having title “</w:t>
                      </w:r>
                      <w:r w:rsidRPr="005D3A92">
                        <w:rPr>
                          <w:b/>
                          <w:iCs/>
                          <w:sz w:val="22"/>
                          <w:szCs w:val="22"/>
                          <w:lang w:val="en-IN"/>
                        </w:rPr>
                        <w:t xml:space="preserve">Electronic Waste Management – A </w:t>
                      </w:r>
                      <w:r w:rsidR="004D467F" w:rsidRPr="004D467F">
                        <w:rPr>
                          <w:b/>
                          <w:iCs/>
                          <w:sz w:val="22"/>
                          <w:szCs w:val="22"/>
                          <w:lang w:val="en-IN"/>
                        </w:rPr>
                        <w:t>Review</w:t>
                      </w:r>
                      <w:r w:rsidR="004D467F" w:rsidRPr="004D467F">
                        <w:rPr>
                          <w:bCs/>
                          <w:iCs/>
                          <w:sz w:val="22"/>
                          <w:szCs w:val="22"/>
                          <w:lang w:val="en-IN"/>
                        </w:rPr>
                        <w:t>”.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1" layoutInCell="1" allowOverlap="1" wp14:anchorId="6FD6E2BF" wp14:editId="2C88656C">
                <wp:simplePos x="0" y="0"/>
                <wp:positionH relativeFrom="page">
                  <wp:posOffset>5374005</wp:posOffset>
                </wp:positionH>
                <wp:positionV relativeFrom="page">
                  <wp:posOffset>4236720</wp:posOffset>
                </wp:positionV>
                <wp:extent cx="2176145" cy="126365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6145" cy="1263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023F3" w14:textId="5D73A007" w:rsidR="00BC79B6" w:rsidRDefault="00BC79B6" w:rsidP="002F1FEF">
                            <w:pPr>
                              <w:pStyle w:val="Heading1"/>
                            </w:pPr>
                            <w:r>
                              <w:t>Area of interest</w:t>
                            </w:r>
                          </w:p>
                          <w:p w14:paraId="5CA1B4D1" w14:textId="77777777" w:rsidR="00AB2250" w:rsidRPr="00AB2250" w:rsidRDefault="00AB2250" w:rsidP="00AB2250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5601823" w14:textId="3C58D9C2" w:rsidR="002875DD" w:rsidRDefault="003E4C10" w:rsidP="002875DD">
                            <w:pPr>
                              <w:pStyle w:val="ListBullet"/>
                              <w:ind w:left="426"/>
                            </w:pPr>
                            <w:r>
                              <w:t>Software Development</w:t>
                            </w:r>
                          </w:p>
                          <w:p w14:paraId="3F56A4EE" w14:textId="4ACBA6E4" w:rsidR="00300A32" w:rsidRDefault="002E4DA5" w:rsidP="002875DD">
                            <w:pPr>
                              <w:pStyle w:val="ListBullet"/>
                              <w:ind w:left="426"/>
                            </w:pPr>
                            <w:r>
                              <w:t>AI</w:t>
                            </w:r>
                            <w:r w:rsidR="00300A32">
                              <w:t xml:space="preserve"> </w:t>
                            </w:r>
                            <w:r>
                              <w:t>Engineering</w:t>
                            </w:r>
                          </w:p>
                          <w:p w14:paraId="0548CE69" w14:textId="4F67670B" w:rsidR="00300A32" w:rsidRDefault="0082672A" w:rsidP="002875DD">
                            <w:pPr>
                              <w:pStyle w:val="ListBullet"/>
                              <w:ind w:left="426"/>
                            </w:pPr>
                            <w:r>
                              <w:t>Forward Deployed Engineer</w:t>
                            </w:r>
                          </w:p>
                          <w:p w14:paraId="1D694D2E" w14:textId="7E6F821C" w:rsidR="002875DD" w:rsidRPr="000B296B" w:rsidRDefault="002A2274" w:rsidP="002875DD">
                            <w:pPr>
                              <w:pStyle w:val="ListBullet"/>
                              <w:ind w:left="426"/>
                            </w:pPr>
                            <w:r>
                              <w:t>Full Stack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6E2BF" id="_x0000_s1030" type="#_x0000_t202" style="position:absolute;left:0;text-align:left;margin-left:423.15pt;margin-top:333.6pt;width:171.35pt;height:9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" filled="f" stroked="f">
                <v:textbox>
                  <w:txbxContent>
                    <w:p w14:paraId="631023F3" w14:textId="5D73A007" w:rsidR="00BC79B6" w:rsidRDefault="00BC79B6" w:rsidP="002F1FEF">
                      <w:pPr>
                        <w:pStyle w:val="Heading1"/>
                      </w:pPr>
                      <w:r>
                        <w:t>Area of interest</w:t>
                      </w:r>
                    </w:p>
                    <w:p w14:paraId="5CA1B4D1" w14:textId="77777777" w:rsidR="00AB2250" w:rsidRPr="00AB2250" w:rsidRDefault="00AB2250" w:rsidP="00AB2250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5601823" w14:textId="3C58D9C2" w:rsidR="002875DD" w:rsidRDefault="003E4C10" w:rsidP="002875DD">
                      <w:pPr>
                        <w:pStyle w:val="ListBullet"/>
                        <w:ind w:left="426"/>
                      </w:pPr>
                      <w:r>
                        <w:t>Software Development</w:t>
                      </w:r>
                    </w:p>
                    <w:p w14:paraId="3F56A4EE" w14:textId="4ACBA6E4" w:rsidR="00300A32" w:rsidRDefault="002E4DA5" w:rsidP="002875DD">
                      <w:pPr>
                        <w:pStyle w:val="ListBullet"/>
                        <w:ind w:left="426"/>
                      </w:pPr>
                      <w:r>
                        <w:t>AI</w:t>
                      </w:r>
                      <w:r w:rsidR="00300A32">
                        <w:t xml:space="preserve"> </w:t>
                      </w:r>
                      <w:r>
                        <w:t>Engineering</w:t>
                      </w:r>
                    </w:p>
                    <w:p w14:paraId="0548CE69" w14:textId="4F67670B" w:rsidR="00300A32" w:rsidRDefault="0082672A" w:rsidP="002875DD">
                      <w:pPr>
                        <w:pStyle w:val="ListBullet"/>
                        <w:ind w:left="426"/>
                      </w:pPr>
                      <w:r>
                        <w:t>Forward Deployed Engineer</w:t>
                      </w:r>
                    </w:p>
                    <w:p w14:paraId="1D694D2E" w14:textId="7E6F821C" w:rsidR="002875DD" w:rsidRPr="000B296B" w:rsidRDefault="002A2274" w:rsidP="002875DD">
                      <w:pPr>
                        <w:pStyle w:val="ListBullet"/>
                        <w:ind w:left="426"/>
                      </w:pPr>
                      <w:r>
                        <w:t>Full Stack Development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4CCAF1F5" w14:textId="77777777" w:rsidR="00F00D23" w:rsidRDefault="00F00D23" w:rsidP="00F00D23"/>
    <w:p w14:paraId="20B11E5F" w14:textId="0155958E" w:rsidR="00F00D23" w:rsidRPr="00F00D23" w:rsidRDefault="009053F8" w:rsidP="00F00D23">
      <w:pPr>
        <w:pStyle w:val="Heading1"/>
      </w:pPr>
      <w:r>
        <w:t>career</w:t>
      </w:r>
      <w:r w:rsidR="00F00D23" w:rsidRPr="00F00D23">
        <w:t xml:space="preserve"> </w:t>
      </w:r>
      <w:r>
        <w:t>objective</w:t>
      </w:r>
    </w:p>
    <w:p w14:paraId="06A350D5" w14:textId="77777777" w:rsidR="00BC79B6" w:rsidRPr="00BC79B6" w:rsidRDefault="00BC79B6" w:rsidP="00BC79B6">
      <w:pPr>
        <w:rPr>
          <w:sz w:val="6"/>
          <w:szCs w:val="6"/>
          <w:lang w:val="en-IN"/>
        </w:rPr>
      </w:pPr>
    </w:p>
    <w:p w14:paraId="7DCD1498" w14:textId="73B64E87" w:rsidR="005D3A92" w:rsidRPr="00D047EB" w:rsidRDefault="00222A69" w:rsidP="00F366C5">
      <w:pPr>
        <w:rPr>
          <w:lang w:val="en-IN"/>
        </w:rPr>
      </w:pPr>
      <w:r w:rsidRPr="00222A69">
        <w:t>Aspiring Software Developer with knowledge of programming, web development, testing, debugging, and Agile practices. Seeking an entry-level opportunity to apply technical and problem-solving skills, learn modern AI technologies, strengthen technical expertise, and contribute to organizational growth.</w:t>
      </w:r>
      <w:r w:rsidR="004D467F" w:rsidRPr="004D467F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1" layoutInCell="1" allowOverlap="1" wp14:anchorId="1D186242" wp14:editId="0E38C1AE">
                <wp:simplePos x="0" y="0"/>
                <wp:positionH relativeFrom="page">
                  <wp:posOffset>312420</wp:posOffset>
                </wp:positionH>
                <wp:positionV relativeFrom="page">
                  <wp:posOffset>7801610</wp:posOffset>
                </wp:positionV>
                <wp:extent cx="4754245" cy="2081530"/>
                <wp:effectExtent l="0" t="0" r="0" b="0"/>
                <wp:wrapSquare wrapText="bothSides"/>
                <wp:docPr id="779585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245" cy="2081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BCD6" w14:textId="77777777" w:rsidR="004D467F" w:rsidRPr="00DB7C3E" w:rsidRDefault="004D467F" w:rsidP="004D467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6BB51603" w14:textId="77777777" w:rsidR="004D467F" w:rsidRPr="000B296B" w:rsidRDefault="004D467F" w:rsidP="004D467F">
                            <w:pPr>
                              <w:pStyle w:val="Smallspace"/>
                            </w:pPr>
                          </w:p>
                          <w:p w14:paraId="44D6244C" w14:textId="4232992E" w:rsidR="003E4C10" w:rsidRDefault="003E4C10" w:rsidP="003E4C10">
                            <w:pPr>
                              <w:pStyle w:val="ListBullet2"/>
                            </w:pPr>
                            <w:r w:rsidRPr="003E4C10">
                              <w:rPr>
                                <w:b/>
                                <w:bCs/>
                              </w:rPr>
                              <w:t>Programming Languages</w:t>
                            </w:r>
                            <w:r>
                              <w:t>: Python, Java</w:t>
                            </w:r>
                            <w:r w:rsidR="00961578">
                              <w:t>Script</w:t>
                            </w:r>
                          </w:p>
                          <w:p w14:paraId="1D1A5ABE" w14:textId="1261A8D6" w:rsidR="004D467F" w:rsidRPr="000B296B" w:rsidRDefault="002D579E" w:rsidP="00F366C5">
                            <w:pPr>
                              <w:pStyle w:val="ListBullet2"/>
                            </w:pPr>
                            <w:r w:rsidRPr="003E4C10">
                              <w:rPr>
                                <w:b/>
                                <w:bCs/>
                              </w:rPr>
                              <w:t>Web Technologies</w:t>
                            </w:r>
                            <w:r>
                              <w:t>:</w:t>
                            </w:r>
                            <w:r w:rsidR="00DB5401">
                              <w:t xml:space="preserve"> </w:t>
                            </w:r>
                            <w:r w:rsidR="004D467F">
                              <w:t>HTML</w:t>
                            </w:r>
                            <w:r>
                              <w:t>,</w:t>
                            </w:r>
                            <w:r w:rsidR="00DB5401">
                              <w:t xml:space="preserve"> </w:t>
                            </w:r>
                            <w:r w:rsidR="004D467F">
                              <w:t>CSS</w:t>
                            </w:r>
                            <w:r>
                              <w:t>,</w:t>
                            </w:r>
                            <w:r w:rsidR="00DB5401">
                              <w:t xml:space="preserve"> </w:t>
                            </w:r>
                            <w:r w:rsidR="004D467F">
                              <w:t>J</w:t>
                            </w:r>
                            <w:r w:rsidR="007F100B">
                              <w:t>ava</w:t>
                            </w:r>
                            <w:r w:rsidR="004D467F">
                              <w:t>S</w:t>
                            </w:r>
                            <w:r w:rsidR="007F100B">
                              <w:t>cript</w:t>
                            </w:r>
                            <w:r w:rsidR="002337D1">
                              <w:t xml:space="preserve">, </w:t>
                            </w:r>
                            <w:r w:rsidR="0082672A">
                              <w:t xml:space="preserve">TypeScript, </w:t>
                            </w:r>
                            <w:r w:rsidR="002337D1">
                              <w:t>Bootstrap</w:t>
                            </w:r>
                          </w:p>
                          <w:p w14:paraId="1717E2FF" w14:textId="12898565" w:rsidR="004D467F" w:rsidRPr="000B296B" w:rsidRDefault="00E90C91" w:rsidP="004D467F">
                            <w:pPr>
                              <w:pStyle w:val="ListBullet2"/>
                            </w:pPr>
                            <w:r w:rsidRPr="003E4C10">
                              <w:rPr>
                                <w:b/>
                                <w:bCs/>
                              </w:rPr>
                              <w:t>Databases</w:t>
                            </w:r>
                            <w:r>
                              <w:t xml:space="preserve">: </w:t>
                            </w:r>
                            <w:r w:rsidR="004D467F">
                              <w:t>SQL</w:t>
                            </w:r>
                            <w:r w:rsidR="003E4C10">
                              <w:t xml:space="preserve">, </w:t>
                            </w:r>
                            <w:r w:rsidR="007F100B">
                              <w:t>MySQL</w:t>
                            </w:r>
                          </w:p>
                          <w:p w14:paraId="434CCC03" w14:textId="2EEB70F4" w:rsidR="004D467F" w:rsidRDefault="00B60691" w:rsidP="004D467F">
                            <w:pPr>
                              <w:pStyle w:val="ListBullet2"/>
                            </w:pPr>
                            <w:r w:rsidRPr="003E4C10">
                              <w:rPr>
                                <w:b/>
                                <w:bCs/>
                              </w:rPr>
                              <w:t>Tools</w:t>
                            </w:r>
                            <w:r>
                              <w:t xml:space="preserve">: VS Code, </w:t>
                            </w:r>
                            <w:r w:rsidR="004D467F">
                              <w:t>Git/GitHub</w:t>
                            </w:r>
                            <w:r>
                              <w:t>, Postman</w:t>
                            </w:r>
                          </w:p>
                          <w:p w14:paraId="063DD8D0" w14:textId="1502B17B" w:rsidR="00D7694B" w:rsidRDefault="00D7694B" w:rsidP="004D467F">
                            <w:pPr>
                              <w:pStyle w:val="ListBullet2"/>
                            </w:pPr>
                            <w:r>
                              <w:rPr>
                                <w:b/>
                                <w:bCs/>
                              </w:rPr>
                              <w:t>Software Development</w:t>
                            </w:r>
                            <w:r>
                              <w:t xml:space="preserve">: SDLC, OOP, Debugging, </w:t>
                            </w:r>
                            <w:r w:rsidR="0081590F">
                              <w:t>Code Review</w:t>
                            </w:r>
                            <w:r w:rsidR="002E4DA5">
                              <w:t>, REST API</w:t>
                            </w:r>
                          </w:p>
                          <w:p w14:paraId="28D9DB84" w14:textId="5980A762" w:rsidR="00F366C5" w:rsidRPr="000B296B" w:rsidRDefault="002E4DA5" w:rsidP="00BF03BB">
                            <w:pPr>
                              <w:pStyle w:val="ListBullet2"/>
                            </w:pPr>
                            <w:r>
                              <w:rPr>
                                <w:b/>
                                <w:bCs/>
                              </w:rPr>
                              <w:t>Other</w:t>
                            </w:r>
                            <w:r w:rsidR="003E4C10" w:rsidRPr="003E4C10">
                              <w:rPr>
                                <w:b/>
                                <w:bCs/>
                              </w:rPr>
                              <w:t xml:space="preserve"> Skills</w:t>
                            </w:r>
                            <w:r w:rsidR="003E4C10">
                              <w:t>:</w:t>
                            </w:r>
                            <w:r>
                              <w:t xml:space="preserve"> </w:t>
                            </w:r>
                            <w:r w:rsidR="003E4C10">
                              <w:t xml:space="preserve">Problem-Solving, Analytical Thinking, Team </w:t>
                            </w:r>
                            <w:r>
                              <w:t>Collaboration</w:t>
                            </w:r>
                            <w:r w:rsidR="003E4C10">
                              <w:t>, Continuous Learning</w:t>
                            </w:r>
                            <w:r w:rsidR="00D7694B">
                              <w:t>, Adaptability</w:t>
                            </w:r>
                            <w:r w:rsidR="0082672A">
                              <w:t>,</w:t>
                            </w:r>
                            <w:r w:rsidR="00BF03BB">
                              <w:t xml:space="preserve"> Computer Networking,</w:t>
                            </w:r>
                            <w:r w:rsidR="0082672A">
                              <w:t xml:space="preserve"> DSA</w:t>
                            </w:r>
                            <w:r w:rsidR="008A7E90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A37435">
                              <w:t>Generative AI, ML</w:t>
                            </w:r>
                            <w:r w:rsidR="008A7E90">
                              <w:t>,</w:t>
                            </w:r>
                            <w:r w:rsidR="00BF03BB">
                              <w:t xml:space="preserve"> </w:t>
                            </w:r>
                            <w:r w:rsidR="008A7E90">
                              <w:t>LLM, Prompt Engineering, Tokens</w:t>
                            </w:r>
                          </w:p>
                          <w:p w14:paraId="662C4F97" w14:textId="77777777" w:rsidR="004D467F" w:rsidRPr="00DB7C3E" w:rsidRDefault="004D467F" w:rsidP="004D467F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86242" id="_x0000_s1031" type="#_x0000_t202" style="position:absolute;left:0;text-align:left;margin-left:24.6pt;margin-top:614.3pt;width:374.35pt;height:163.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" filled="f" stroked="f">
                <v:textbox>
                  <w:txbxContent>
                    <w:p w14:paraId="080CBCD6" w14:textId="77777777" w:rsidR="004D467F" w:rsidRPr="00DB7C3E" w:rsidRDefault="004D467F" w:rsidP="004D467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6BB51603" w14:textId="77777777" w:rsidR="004D467F" w:rsidRPr="000B296B" w:rsidRDefault="004D467F" w:rsidP="004D467F">
                      <w:pPr>
                        <w:pStyle w:val="Smallspace"/>
                      </w:pPr>
                    </w:p>
                    <w:p w14:paraId="44D6244C" w14:textId="4232992E" w:rsidR="003E4C10" w:rsidRDefault="003E4C10" w:rsidP="003E4C10">
                      <w:pPr>
                        <w:pStyle w:val="ListBullet2"/>
                      </w:pPr>
                      <w:r w:rsidRPr="003E4C10">
                        <w:rPr>
                          <w:b/>
                          <w:bCs/>
                        </w:rPr>
                        <w:t>Programming Languages</w:t>
                      </w:r>
                      <w:r>
                        <w:t>: Python, Java</w:t>
                      </w:r>
                      <w:r w:rsidR="00961578">
                        <w:t>Script</w:t>
                      </w:r>
                    </w:p>
                    <w:p w14:paraId="1D1A5ABE" w14:textId="1261A8D6" w:rsidR="004D467F" w:rsidRPr="000B296B" w:rsidRDefault="002D579E" w:rsidP="00F366C5">
                      <w:pPr>
                        <w:pStyle w:val="ListBullet2"/>
                      </w:pPr>
                      <w:r w:rsidRPr="003E4C10">
                        <w:rPr>
                          <w:b/>
                          <w:bCs/>
                        </w:rPr>
                        <w:t>Web Technologies</w:t>
                      </w:r>
                      <w:r>
                        <w:t>:</w:t>
                      </w:r>
                      <w:r w:rsidR="00DB5401">
                        <w:t xml:space="preserve"> </w:t>
                      </w:r>
                      <w:r w:rsidR="004D467F">
                        <w:t>HTML</w:t>
                      </w:r>
                      <w:r>
                        <w:t>,</w:t>
                      </w:r>
                      <w:r w:rsidR="00DB5401">
                        <w:t xml:space="preserve"> </w:t>
                      </w:r>
                      <w:r w:rsidR="004D467F">
                        <w:t>CSS</w:t>
                      </w:r>
                      <w:r>
                        <w:t>,</w:t>
                      </w:r>
                      <w:r w:rsidR="00DB5401">
                        <w:t xml:space="preserve"> </w:t>
                      </w:r>
                      <w:r w:rsidR="004D467F">
                        <w:t>J</w:t>
                      </w:r>
                      <w:r w:rsidR="007F100B">
                        <w:t>ava</w:t>
                      </w:r>
                      <w:r w:rsidR="004D467F">
                        <w:t>S</w:t>
                      </w:r>
                      <w:r w:rsidR="007F100B">
                        <w:t>cript</w:t>
                      </w:r>
                      <w:r w:rsidR="002337D1">
                        <w:t xml:space="preserve">, </w:t>
                      </w:r>
                      <w:r w:rsidR="0082672A">
                        <w:t xml:space="preserve">TypeScript, </w:t>
                      </w:r>
                      <w:r w:rsidR="002337D1">
                        <w:t>Bootstrap</w:t>
                      </w:r>
                    </w:p>
                    <w:p w14:paraId="1717E2FF" w14:textId="12898565" w:rsidR="004D467F" w:rsidRPr="000B296B" w:rsidRDefault="00E90C91" w:rsidP="004D467F">
                      <w:pPr>
                        <w:pStyle w:val="ListBullet2"/>
                      </w:pPr>
                      <w:r w:rsidRPr="003E4C10">
                        <w:rPr>
                          <w:b/>
                          <w:bCs/>
                        </w:rPr>
                        <w:t>Databases</w:t>
                      </w:r>
                      <w:r>
                        <w:t xml:space="preserve">: </w:t>
                      </w:r>
                      <w:r w:rsidR="004D467F">
                        <w:t>SQL</w:t>
                      </w:r>
                      <w:r w:rsidR="003E4C10">
                        <w:t xml:space="preserve">, </w:t>
                      </w:r>
                      <w:r w:rsidR="007F100B">
                        <w:t>MySQL</w:t>
                      </w:r>
                    </w:p>
                    <w:p w14:paraId="434CCC03" w14:textId="2EEB70F4" w:rsidR="004D467F" w:rsidRDefault="00B60691" w:rsidP="004D467F">
                      <w:pPr>
                        <w:pStyle w:val="ListBullet2"/>
                      </w:pPr>
                      <w:r w:rsidRPr="003E4C10">
                        <w:rPr>
                          <w:b/>
                          <w:bCs/>
                        </w:rPr>
                        <w:t>Tools</w:t>
                      </w:r>
                      <w:r>
                        <w:t xml:space="preserve">: VS Code, </w:t>
                      </w:r>
                      <w:r w:rsidR="004D467F">
                        <w:t>Git/GitHub</w:t>
                      </w:r>
                      <w:r>
                        <w:t>, Postman</w:t>
                      </w:r>
                    </w:p>
                    <w:p w14:paraId="063DD8D0" w14:textId="1502B17B" w:rsidR="00D7694B" w:rsidRDefault="00D7694B" w:rsidP="004D467F">
                      <w:pPr>
                        <w:pStyle w:val="ListBullet2"/>
                      </w:pPr>
                      <w:r>
                        <w:rPr>
                          <w:b/>
                          <w:bCs/>
                        </w:rPr>
                        <w:t>Software Development</w:t>
                      </w:r>
                      <w:r>
                        <w:t xml:space="preserve">: SDLC, OOP, Debugging, </w:t>
                      </w:r>
                      <w:r w:rsidR="0081590F">
                        <w:t>Code Review</w:t>
                      </w:r>
                      <w:r w:rsidR="002E4DA5">
                        <w:t>, REST API</w:t>
                      </w:r>
                    </w:p>
                    <w:p w14:paraId="28D9DB84" w14:textId="5980A762" w:rsidR="00F366C5" w:rsidRPr="000B296B" w:rsidRDefault="002E4DA5" w:rsidP="00BF03BB">
                      <w:pPr>
                        <w:pStyle w:val="ListBullet2"/>
                      </w:pPr>
                      <w:r>
                        <w:rPr>
                          <w:b/>
                          <w:bCs/>
                        </w:rPr>
                        <w:t>Other</w:t>
                      </w:r>
                      <w:r w:rsidR="003E4C10" w:rsidRPr="003E4C10">
                        <w:rPr>
                          <w:b/>
                          <w:bCs/>
                        </w:rPr>
                        <w:t xml:space="preserve"> Skills</w:t>
                      </w:r>
                      <w:r w:rsidR="003E4C10">
                        <w:t>:</w:t>
                      </w:r>
                      <w:r>
                        <w:t xml:space="preserve"> </w:t>
                      </w:r>
                      <w:r w:rsidR="003E4C10">
                        <w:t xml:space="preserve">Problem-Solving, Analytical Thinking, Team </w:t>
                      </w:r>
                      <w:r>
                        <w:t>Collaboration</w:t>
                      </w:r>
                      <w:r w:rsidR="003E4C10">
                        <w:t>, Continuous Learning</w:t>
                      </w:r>
                      <w:r w:rsidR="00D7694B">
                        <w:t>, Adaptability</w:t>
                      </w:r>
                      <w:r w:rsidR="0082672A">
                        <w:t>,</w:t>
                      </w:r>
                      <w:r w:rsidR="00BF03BB">
                        <w:t xml:space="preserve"> Computer Networking,</w:t>
                      </w:r>
                      <w:r w:rsidR="0082672A">
                        <w:t xml:space="preserve"> DSA</w:t>
                      </w:r>
                      <w:r w:rsidR="008A7E90">
                        <w:rPr>
                          <w:b/>
                          <w:bCs/>
                        </w:rPr>
                        <w:t xml:space="preserve">, </w:t>
                      </w:r>
                      <w:r w:rsidR="00A37435">
                        <w:t>Generative AI, ML</w:t>
                      </w:r>
                      <w:r w:rsidR="008A7E90">
                        <w:t>,</w:t>
                      </w:r>
                      <w:r w:rsidR="00BF03BB">
                        <w:t xml:space="preserve"> </w:t>
                      </w:r>
                      <w:r w:rsidR="008A7E90">
                        <w:t>LLM, Prompt Engineering, Tokens</w:t>
                      </w:r>
                    </w:p>
                    <w:p w14:paraId="662C4F97" w14:textId="77777777" w:rsidR="004D467F" w:rsidRPr="00DB7C3E" w:rsidRDefault="004D467F" w:rsidP="004D467F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D467F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1" layoutInCell="1" allowOverlap="1" wp14:anchorId="537EC59A" wp14:editId="191F5605">
                <wp:simplePos x="0" y="0"/>
                <wp:positionH relativeFrom="page">
                  <wp:posOffset>5347970</wp:posOffset>
                </wp:positionH>
                <wp:positionV relativeFrom="page">
                  <wp:posOffset>7377430</wp:posOffset>
                </wp:positionV>
                <wp:extent cx="2255520" cy="1920240"/>
                <wp:effectExtent l="0" t="0" r="0" b="381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552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D99A2" w14:textId="3F5E1C58" w:rsidR="004D467F" w:rsidRPr="00DB7C3E" w:rsidRDefault="004D467F" w:rsidP="004D467F">
                            <w:pPr>
                              <w:pStyle w:val="Heading1"/>
                            </w:pPr>
                            <w:r>
                              <w:t>Personal Details</w:t>
                            </w:r>
                          </w:p>
                          <w:p w14:paraId="00ABB386" w14:textId="77777777" w:rsidR="004D467F" w:rsidRPr="000B296B" w:rsidRDefault="004D467F" w:rsidP="004D467F">
                            <w:pPr>
                              <w:pStyle w:val="Smallspace"/>
                            </w:pPr>
                          </w:p>
                          <w:p w14:paraId="28CC9225" w14:textId="5B2DA52C" w:rsidR="004D467F" w:rsidRPr="004D467F" w:rsidRDefault="004D467F" w:rsidP="004D467F">
                            <w:pPr>
                              <w:pStyle w:val="ListBullet2"/>
                            </w:pPr>
                            <w:r w:rsidRPr="004D467F">
                              <w:rPr>
                                <w:b/>
                                <w:bCs/>
                                <w:lang w:val="en-IN"/>
                              </w:rPr>
                              <w:t xml:space="preserve">Nationality: </w:t>
                            </w:r>
                            <w:r w:rsidRPr="004D467F">
                              <w:rPr>
                                <w:lang w:val="en-IN"/>
                              </w:rPr>
                              <w:t xml:space="preserve">Indian </w:t>
                            </w:r>
                          </w:p>
                          <w:p w14:paraId="187C8AA7" w14:textId="3CA0BCAC" w:rsidR="004D467F" w:rsidRPr="004D467F" w:rsidRDefault="004D467F" w:rsidP="004D467F">
                            <w:pPr>
                              <w:pStyle w:val="ListBullet2"/>
                            </w:pPr>
                            <w:r w:rsidRPr="004D467F">
                              <w:rPr>
                                <w:b/>
                                <w:bCs/>
                                <w:lang w:val="en-IN"/>
                              </w:rPr>
                              <w:t xml:space="preserve">Language Known: </w:t>
                            </w:r>
                            <w:r w:rsidRPr="004D467F">
                              <w:rPr>
                                <w:lang w:val="en-IN"/>
                              </w:rPr>
                              <w:t xml:space="preserve">English, Gujarati, Hindi </w:t>
                            </w:r>
                          </w:p>
                          <w:p w14:paraId="5F5E5684" w14:textId="2246E508" w:rsidR="004D467F" w:rsidRPr="004D467F" w:rsidRDefault="004D467F" w:rsidP="004D467F">
                            <w:pPr>
                              <w:pStyle w:val="ListBullet2"/>
                            </w:pPr>
                            <w:r w:rsidRPr="004D467F">
                              <w:rPr>
                                <w:b/>
                                <w:bCs/>
                                <w:lang w:val="en-IN"/>
                              </w:rPr>
                              <w:t xml:space="preserve">Residence: </w:t>
                            </w:r>
                            <w:r w:rsidR="00AD2CCE">
                              <w:rPr>
                                <w:lang w:val="en-IN"/>
                              </w:rPr>
                              <w:t>India</w:t>
                            </w:r>
                            <w:r w:rsidRPr="004D467F"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  <w:p w14:paraId="04ADC492" w14:textId="198DA7B5" w:rsidR="004D467F" w:rsidRPr="009053F8" w:rsidRDefault="004D467F" w:rsidP="00AD2CCE">
                            <w:pPr>
                              <w:pStyle w:val="ListBullet2"/>
                              <w:numPr>
                                <w:ilvl w:val="0"/>
                                <w:numId w:val="0"/>
                              </w:numPr>
                              <w:ind w:left="360"/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7EC59A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421.1pt;margin-top:580.9pt;width:177.6pt;height:151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" filled="f" stroked="f">
                <v:textbox>
                  <w:txbxContent>
                    <w:p w14:paraId="4D6D99A2" w14:textId="3F5E1C58" w:rsidR="004D467F" w:rsidRPr="00DB7C3E" w:rsidRDefault="004D467F" w:rsidP="004D467F">
                      <w:pPr>
                        <w:pStyle w:val="Heading1"/>
                      </w:pPr>
                      <w:r>
                        <w:t>Personal Details</w:t>
                      </w:r>
                    </w:p>
                    <w:p w14:paraId="00ABB386" w14:textId="77777777" w:rsidR="004D467F" w:rsidRPr="000B296B" w:rsidRDefault="004D467F" w:rsidP="004D467F">
                      <w:pPr>
                        <w:pStyle w:val="Smallspace"/>
                      </w:pPr>
                    </w:p>
                    <w:p w14:paraId="28CC9225" w14:textId="5B2DA52C" w:rsidR="004D467F" w:rsidRPr="004D467F" w:rsidRDefault="004D467F" w:rsidP="004D467F">
                      <w:pPr>
                        <w:pStyle w:val="ListBullet2"/>
                      </w:pPr>
                      <w:r w:rsidRPr="004D467F">
                        <w:rPr>
                          <w:b/>
                          <w:bCs/>
                          <w:lang w:val="en-IN"/>
                        </w:rPr>
                        <w:t xml:space="preserve">Nationality: </w:t>
                      </w:r>
                      <w:r w:rsidRPr="004D467F">
                        <w:rPr>
                          <w:lang w:val="en-IN"/>
                        </w:rPr>
                        <w:t xml:space="preserve">Indian </w:t>
                      </w:r>
                    </w:p>
                    <w:p w14:paraId="187C8AA7" w14:textId="3CA0BCAC" w:rsidR="004D467F" w:rsidRPr="004D467F" w:rsidRDefault="004D467F" w:rsidP="004D467F">
                      <w:pPr>
                        <w:pStyle w:val="ListBullet2"/>
                      </w:pPr>
                      <w:r w:rsidRPr="004D467F">
                        <w:rPr>
                          <w:b/>
                          <w:bCs/>
                          <w:lang w:val="en-IN"/>
                        </w:rPr>
                        <w:t xml:space="preserve">Language Known: </w:t>
                      </w:r>
                      <w:r w:rsidRPr="004D467F">
                        <w:rPr>
                          <w:lang w:val="en-IN"/>
                        </w:rPr>
                        <w:t xml:space="preserve">English, Gujarati, Hindi </w:t>
                      </w:r>
                    </w:p>
                    <w:p w14:paraId="5F5E5684" w14:textId="2246E508" w:rsidR="004D467F" w:rsidRPr="004D467F" w:rsidRDefault="004D467F" w:rsidP="004D467F">
                      <w:pPr>
                        <w:pStyle w:val="ListBullet2"/>
                      </w:pPr>
                      <w:r w:rsidRPr="004D467F">
                        <w:rPr>
                          <w:b/>
                          <w:bCs/>
                          <w:lang w:val="en-IN"/>
                        </w:rPr>
                        <w:t xml:space="preserve">Residence: </w:t>
                      </w:r>
                      <w:r w:rsidR="00AD2CCE">
                        <w:rPr>
                          <w:lang w:val="en-IN"/>
                        </w:rPr>
                        <w:t>India</w:t>
                      </w:r>
                      <w:r w:rsidRPr="004D467F">
                        <w:rPr>
                          <w:lang w:val="en-IN"/>
                        </w:rPr>
                        <w:t xml:space="preserve"> </w:t>
                      </w:r>
                    </w:p>
                    <w:p w14:paraId="04ADC492" w14:textId="198DA7B5" w:rsidR="004D467F" w:rsidRPr="009053F8" w:rsidRDefault="004D467F" w:rsidP="00AD2CCE">
                      <w:pPr>
                        <w:pStyle w:val="ListBullet2"/>
                        <w:numPr>
                          <w:ilvl w:val="0"/>
                          <w:numId w:val="0"/>
                        </w:numPr>
                        <w:ind w:left="360"/>
                        <w:jc w:val="left"/>
                        <w:rPr>
                          <w:rFonts w:ascii="Source Sans Pro" w:hAnsi="Source Sans Pro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D3A92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1" layoutInCell="1" allowOverlap="1" wp14:anchorId="67AA0A02" wp14:editId="76008C67">
                <wp:simplePos x="0" y="0"/>
                <wp:positionH relativeFrom="page">
                  <wp:posOffset>312420</wp:posOffset>
                </wp:positionH>
                <wp:positionV relativeFrom="page">
                  <wp:posOffset>4213860</wp:posOffset>
                </wp:positionV>
                <wp:extent cx="4754880" cy="374142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4880" cy="374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C0B32" w14:textId="7529F27C" w:rsidR="005D3A92" w:rsidRPr="00F00D23" w:rsidRDefault="007329AB" w:rsidP="005D3A92">
                            <w:pPr>
                              <w:pStyle w:val="Heading1"/>
                            </w:pPr>
                            <w:r>
                              <w:t>Proje</w:t>
                            </w:r>
                            <w:r w:rsidR="005D3A92" w:rsidRPr="00F00D23">
                              <w:t>ce</w:t>
                            </w:r>
                            <w:r>
                              <w:t>ts</w:t>
                            </w:r>
                          </w:p>
                          <w:p w14:paraId="5C0B3A4A" w14:textId="72DE9560" w:rsidR="0082672A" w:rsidRPr="005D3A92" w:rsidRDefault="0082672A" w:rsidP="0082672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P</w:t>
                            </w: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rojects based on </w:t>
                            </w:r>
                            <w:r w:rsidR="007329AB" w:rsidRPr="005D3A92">
                              <w:rPr>
                                <w:b/>
                                <w:bCs/>
                                <w:lang w:val="en-IN"/>
                              </w:rPr>
                              <w:t>training</w:t>
                            </w:r>
                            <w:r w:rsidR="007329AB">
                              <w:rPr>
                                <w:b/>
                                <w:bCs/>
                                <w:lang w:val="en-IN"/>
                              </w:rPr>
                              <w:t xml:space="preserve"> (Capgemini)</w:t>
                            </w: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: </w:t>
                            </w:r>
                          </w:p>
                          <w:p w14:paraId="35C80798" w14:textId="77777777" w:rsidR="0082672A" w:rsidRPr="005D3A92" w:rsidRDefault="0082672A" w:rsidP="0082672A">
                            <w:pPr>
                              <w:numPr>
                                <w:ilvl w:val="0"/>
                                <w:numId w:val="8"/>
                              </w:numPr>
                              <w:ind w:firstLine="426"/>
                              <w:rPr>
                                <w:lang w:val="en-IN"/>
                              </w:rPr>
                            </w:pP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E-Commerce WebApp </w:t>
                            </w:r>
                          </w:p>
                          <w:p w14:paraId="55D81C79" w14:textId="77777777" w:rsidR="0082672A" w:rsidRPr="005D3A92" w:rsidRDefault="0082672A" w:rsidP="0082672A">
                            <w:pPr>
                              <w:numPr>
                                <w:ilvl w:val="0"/>
                                <w:numId w:val="8"/>
                              </w:numPr>
                              <w:ind w:firstLine="426"/>
                              <w:rPr>
                                <w:lang w:val="en-IN"/>
                              </w:rPr>
                            </w:pPr>
                            <w:r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E-Stock Market WebApp </w:t>
                            </w:r>
                          </w:p>
                          <w:p w14:paraId="0178744F" w14:textId="22489E20" w:rsidR="009071F6" w:rsidRDefault="00F646EB" w:rsidP="007329AB">
                            <w:pPr>
                              <w:numPr>
                                <w:ilvl w:val="0"/>
                                <w:numId w:val="10"/>
                              </w:numPr>
                              <w:spacing w:line="278" w:lineRule="auto"/>
                              <w:ind w:left="530"/>
                              <w:jc w:val="left"/>
                            </w:pPr>
                            <w:r w:rsidRPr="00F646EB">
                              <w:t>Worked on training</w:t>
                            </w:r>
                            <w:r>
                              <w:t xml:space="preserve"> </w:t>
                            </w:r>
                            <w:r w:rsidRPr="009B40D3">
                              <w:t>web application</w:t>
                            </w:r>
                            <w:r w:rsidRPr="00F646EB">
                              <w:t xml:space="preserve"> projects</w:t>
                            </w:r>
                            <w:r w:rsidR="009071F6" w:rsidRPr="009B40D3">
                              <w:t xml:space="preserve"> using </w:t>
                            </w:r>
                            <w:r w:rsidR="0023383A">
                              <w:t>Angular</w:t>
                            </w:r>
                            <w:r w:rsidR="009071F6" w:rsidRPr="009B40D3">
                              <w:t>.</w:t>
                            </w:r>
                          </w:p>
                          <w:p w14:paraId="400FA74B" w14:textId="631E039D" w:rsidR="00F646EB" w:rsidRPr="00F646EB" w:rsidRDefault="00F646EB" w:rsidP="007329AB">
                            <w:pPr>
                              <w:numPr>
                                <w:ilvl w:val="0"/>
                                <w:numId w:val="10"/>
                              </w:numPr>
                              <w:spacing w:line="278" w:lineRule="auto"/>
                              <w:ind w:left="530"/>
                              <w:jc w:val="left"/>
                              <w:rPr>
                                <w:lang w:val="en-IN"/>
                              </w:rPr>
                            </w:pPr>
                            <w:r w:rsidRPr="00F646EB">
                              <w:rPr>
                                <w:lang w:val="en-IN"/>
                              </w:rPr>
                              <w:t>Practiced develop</w:t>
                            </w:r>
                            <w:r w:rsidR="00FA2C45">
                              <w:rPr>
                                <w:lang w:val="en-IN"/>
                              </w:rPr>
                              <w:t>ment</w:t>
                            </w:r>
                            <w:r w:rsidRPr="00F646EB">
                              <w:rPr>
                                <w:lang w:val="en-IN"/>
                              </w:rPr>
                              <w:t xml:space="preserve">, testing, debugging, and </w:t>
                            </w:r>
                            <w:r>
                              <w:rPr>
                                <w:lang w:val="en-IN"/>
                              </w:rPr>
                              <w:t>API integration</w:t>
                            </w:r>
                            <w:r w:rsidRPr="00F646EB">
                              <w:rPr>
                                <w:lang w:val="en-IN"/>
                              </w:rPr>
                              <w:t>.</w:t>
                            </w:r>
                          </w:p>
                          <w:p w14:paraId="768B88A5" w14:textId="19D5CF0C" w:rsidR="00A759AD" w:rsidRPr="00F646EB" w:rsidRDefault="00F646EB" w:rsidP="007329AB">
                            <w:pPr>
                              <w:numPr>
                                <w:ilvl w:val="0"/>
                                <w:numId w:val="10"/>
                              </w:numPr>
                              <w:spacing w:line="278" w:lineRule="auto"/>
                              <w:ind w:left="530"/>
                              <w:jc w:val="left"/>
                              <w:rPr>
                                <w:lang w:val="en-IN"/>
                              </w:rPr>
                            </w:pPr>
                            <w:r>
                              <w:t>Use</w:t>
                            </w:r>
                            <w:r w:rsidR="00120070">
                              <w:t>d</w:t>
                            </w:r>
                            <w:r>
                              <w:t xml:space="preserve"> Git </w:t>
                            </w:r>
                            <w:r w:rsidR="00120070">
                              <w:t>and</w:t>
                            </w:r>
                            <w:r>
                              <w:t xml:space="preserve"> GitHub f</w:t>
                            </w:r>
                            <w:r w:rsidRPr="00F646EB">
                              <w:t>or version control and collaborati</w:t>
                            </w:r>
                            <w:r w:rsidR="00686F5F">
                              <w:t>on.</w:t>
                            </w:r>
                          </w:p>
                          <w:p w14:paraId="784F180F" w14:textId="7DCF6EAD" w:rsidR="002A78B1" w:rsidRDefault="005E13E4" w:rsidP="007329AB">
                            <w:pPr>
                              <w:numPr>
                                <w:ilvl w:val="0"/>
                                <w:numId w:val="10"/>
                              </w:numPr>
                              <w:spacing w:line="278" w:lineRule="auto"/>
                              <w:ind w:left="530"/>
                              <w:jc w:val="left"/>
                            </w:pPr>
                            <w:r>
                              <w:t>Perform</w:t>
                            </w:r>
                            <w:r w:rsidR="00120070">
                              <w:t>ed</w:t>
                            </w:r>
                            <w:r>
                              <w:t xml:space="preserve"> bug fixing and application testing</w:t>
                            </w:r>
                            <w:r w:rsidR="002A78B1" w:rsidRPr="009B40D3">
                              <w:t>.</w:t>
                            </w:r>
                          </w:p>
                          <w:p w14:paraId="27B41E1B" w14:textId="07A87E50" w:rsidR="007329AB" w:rsidRPr="00531F2D" w:rsidRDefault="00FA2C45" w:rsidP="00531F2D">
                            <w:pPr>
                              <w:numPr>
                                <w:ilvl w:val="0"/>
                                <w:numId w:val="10"/>
                              </w:numPr>
                              <w:spacing w:line="278" w:lineRule="auto"/>
                              <w:ind w:left="530"/>
                              <w:jc w:val="left"/>
                            </w:pPr>
                            <w:r>
                              <w:t>Gained exposure</w:t>
                            </w:r>
                            <w:r w:rsidR="00A759AD">
                              <w:t xml:space="preserve"> </w:t>
                            </w:r>
                            <w:r>
                              <w:t>to</w:t>
                            </w:r>
                            <w:r w:rsidR="00A759AD">
                              <w:t xml:space="preserve"> Agile</w:t>
                            </w:r>
                            <w:r w:rsidR="002A78B1">
                              <w:t xml:space="preserve"> development</w:t>
                            </w:r>
                            <w:r w:rsidR="00A759AD">
                              <w:t xml:space="preserve"> </w:t>
                            </w:r>
                            <w:r>
                              <w:t>practices</w:t>
                            </w:r>
                            <w:r w:rsidR="00A759AD" w:rsidRPr="00A759AD">
                              <w:t>.</w:t>
                            </w:r>
                          </w:p>
                          <w:p w14:paraId="3935A554" w14:textId="654874C2" w:rsidR="005D3A92" w:rsidRPr="005D3A92" w:rsidRDefault="0082672A" w:rsidP="00531F2D">
                            <w:pPr>
                              <w:spacing w:before="60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Personal Project</w:t>
                            </w:r>
                            <w:r w:rsidR="005D3A92" w:rsidRPr="005D3A92">
                              <w:rPr>
                                <w:b/>
                                <w:bCs/>
                                <w:lang w:val="en-IN"/>
                              </w:rPr>
                              <w:t xml:space="preserve">: </w:t>
                            </w:r>
                          </w:p>
                          <w:p w14:paraId="3FE84D39" w14:textId="77777777" w:rsidR="007329AB" w:rsidRDefault="0082672A" w:rsidP="007329AB">
                            <w:pPr>
                              <w:ind w:firstLine="360"/>
                              <w:rPr>
                                <w:rFonts w:ascii="Consolas" w:eastAsia="Times New Roman" w:hAnsi="Consolas" w:cs="Times New Roman"/>
                                <w:color w:val="BBBEBF"/>
                                <w:position w:val="0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AI Resume Screening System</w:t>
                            </w:r>
                            <w:r w:rsidR="007329AB">
                              <w:rPr>
                                <w:b/>
                                <w:bCs/>
                                <w:lang w:val="en-IN"/>
                              </w:rPr>
                              <w:t>:</w:t>
                            </w:r>
                          </w:p>
                          <w:p w14:paraId="5A943B17" w14:textId="3D69546D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Job description analysis and structured requirement extraction.</w:t>
                            </w:r>
                          </w:p>
                          <w:p w14:paraId="03ABB55B" w14:textId="73FDED5B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Resume parsing for PDF and DOCX files.</w:t>
                            </w:r>
                          </w:p>
                          <w:p w14:paraId="6D5908EC" w14:textId="1F3F8B7D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Structured data extraction using LLMs and Pydantic.</w:t>
                            </w:r>
                          </w:p>
                          <w:p w14:paraId="0BB82DAA" w14:textId="43886B69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Candidate-job compatibility evaluation.</w:t>
                            </w:r>
                          </w:p>
                          <w:p w14:paraId="33BC83D6" w14:textId="2347910F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Identification of matching and missing skills.</w:t>
                            </w:r>
                          </w:p>
                          <w:p w14:paraId="621A819B" w14:textId="05CDF539" w:rsidR="007329AB" w:rsidRPr="007329AB" w:rsidRDefault="007329AB" w:rsidP="007329AB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530"/>
                              <w:rPr>
                                <w:lang w:val="en-IN"/>
                              </w:rPr>
                            </w:pPr>
                            <w:r w:rsidRPr="007329AB">
                              <w:rPr>
                                <w:lang w:val="en-IN"/>
                              </w:rPr>
                              <w:t>Automated batch processing and candidate ranking.</w:t>
                            </w:r>
                          </w:p>
                          <w:p w14:paraId="5A146A7F" w14:textId="2DEB017C" w:rsidR="005D3A92" w:rsidRPr="005D3A92" w:rsidRDefault="005D3A92" w:rsidP="007329AB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1328A2FD" w14:textId="77777777" w:rsidR="005D3A92" w:rsidRPr="00DB7C3E" w:rsidRDefault="005D3A92" w:rsidP="005D3A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A0A02" id="_x0000_s1033" type="#_x0000_t202" style="position:absolute;left:0;text-align:left;margin-left:24.6pt;margin-top:331.8pt;width:374.4pt;height:294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" filled="f" stroked="f">
                <v:textbox>
                  <w:txbxContent>
                    <w:p w14:paraId="3F9C0B32" w14:textId="7529F27C" w:rsidR="005D3A92" w:rsidRPr="00F00D23" w:rsidRDefault="007329AB" w:rsidP="005D3A92">
                      <w:pPr>
                        <w:pStyle w:val="Heading1"/>
                      </w:pPr>
                      <w:r>
                        <w:t>Proje</w:t>
                      </w:r>
                      <w:r w:rsidR="005D3A92" w:rsidRPr="00F00D23">
                        <w:t>ce</w:t>
                      </w:r>
                      <w:r>
                        <w:t>ts</w:t>
                      </w:r>
                    </w:p>
                    <w:p w14:paraId="5C0B3A4A" w14:textId="72DE9560" w:rsidR="0082672A" w:rsidRPr="005D3A92" w:rsidRDefault="0082672A" w:rsidP="0082672A">
                      <w:pPr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P</w:t>
                      </w:r>
                      <w:r w:rsidRPr="005D3A92">
                        <w:rPr>
                          <w:b/>
                          <w:bCs/>
                          <w:lang w:val="en-IN"/>
                        </w:rPr>
                        <w:t xml:space="preserve">rojects based on </w:t>
                      </w:r>
                      <w:r w:rsidR="007329AB" w:rsidRPr="005D3A92">
                        <w:rPr>
                          <w:b/>
                          <w:bCs/>
                          <w:lang w:val="en-IN"/>
                        </w:rPr>
                        <w:t>training</w:t>
                      </w:r>
                      <w:r w:rsidR="007329AB">
                        <w:rPr>
                          <w:b/>
                          <w:bCs/>
                          <w:lang w:val="en-IN"/>
                        </w:rPr>
                        <w:t xml:space="preserve"> (Capgemini)</w:t>
                      </w:r>
                      <w:r w:rsidRPr="005D3A92">
                        <w:rPr>
                          <w:b/>
                          <w:bCs/>
                          <w:lang w:val="en-IN"/>
                        </w:rPr>
                        <w:t xml:space="preserve">: </w:t>
                      </w:r>
                    </w:p>
                    <w:p w14:paraId="35C80798" w14:textId="77777777" w:rsidR="0082672A" w:rsidRPr="005D3A92" w:rsidRDefault="0082672A" w:rsidP="0082672A">
                      <w:pPr>
                        <w:numPr>
                          <w:ilvl w:val="0"/>
                          <w:numId w:val="8"/>
                        </w:numPr>
                        <w:ind w:firstLine="426"/>
                        <w:rPr>
                          <w:lang w:val="en-IN"/>
                        </w:rPr>
                      </w:pPr>
                      <w:r w:rsidRPr="005D3A92">
                        <w:rPr>
                          <w:b/>
                          <w:bCs/>
                          <w:lang w:val="en-IN"/>
                        </w:rPr>
                        <w:t xml:space="preserve">E-Commerce WebApp </w:t>
                      </w:r>
                    </w:p>
                    <w:p w14:paraId="55D81C79" w14:textId="77777777" w:rsidR="0082672A" w:rsidRPr="005D3A92" w:rsidRDefault="0082672A" w:rsidP="0082672A">
                      <w:pPr>
                        <w:numPr>
                          <w:ilvl w:val="0"/>
                          <w:numId w:val="8"/>
                        </w:numPr>
                        <w:ind w:firstLine="426"/>
                        <w:rPr>
                          <w:lang w:val="en-IN"/>
                        </w:rPr>
                      </w:pPr>
                      <w:r w:rsidRPr="005D3A92">
                        <w:rPr>
                          <w:b/>
                          <w:bCs/>
                          <w:lang w:val="en-IN"/>
                        </w:rPr>
                        <w:t xml:space="preserve">E-Stock Market WebApp </w:t>
                      </w:r>
                    </w:p>
                    <w:p w14:paraId="0178744F" w14:textId="22489E20" w:rsidR="009071F6" w:rsidRDefault="00F646EB" w:rsidP="007329AB">
                      <w:pPr>
                        <w:numPr>
                          <w:ilvl w:val="0"/>
                          <w:numId w:val="10"/>
                        </w:numPr>
                        <w:spacing w:line="278" w:lineRule="auto"/>
                        <w:ind w:left="530"/>
                        <w:jc w:val="left"/>
                      </w:pPr>
                      <w:r w:rsidRPr="00F646EB">
                        <w:t>Worked on training</w:t>
                      </w:r>
                      <w:r>
                        <w:t xml:space="preserve"> </w:t>
                      </w:r>
                      <w:r w:rsidRPr="009B40D3">
                        <w:t>web application</w:t>
                      </w:r>
                      <w:r w:rsidRPr="00F646EB">
                        <w:t xml:space="preserve"> projects</w:t>
                      </w:r>
                      <w:r w:rsidR="009071F6" w:rsidRPr="009B40D3">
                        <w:t xml:space="preserve"> using </w:t>
                      </w:r>
                      <w:r w:rsidR="0023383A">
                        <w:t>Angular</w:t>
                      </w:r>
                      <w:r w:rsidR="009071F6" w:rsidRPr="009B40D3">
                        <w:t>.</w:t>
                      </w:r>
                    </w:p>
                    <w:p w14:paraId="400FA74B" w14:textId="631E039D" w:rsidR="00F646EB" w:rsidRPr="00F646EB" w:rsidRDefault="00F646EB" w:rsidP="007329AB">
                      <w:pPr>
                        <w:numPr>
                          <w:ilvl w:val="0"/>
                          <w:numId w:val="10"/>
                        </w:numPr>
                        <w:spacing w:line="278" w:lineRule="auto"/>
                        <w:ind w:left="530"/>
                        <w:jc w:val="left"/>
                        <w:rPr>
                          <w:lang w:val="en-IN"/>
                        </w:rPr>
                      </w:pPr>
                      <w:r w:rsidRPr="00F646EB">
                        <w:rPr>
                          <w:lang w:val="en-IN"/>
                        </w:rPr>
                        <w:t>Practiced develop</w:t>
                      </w:r>
                      <w:r w:rsidR="00FA2C45">
                        <w:rPr>
                          <w:lang w:val="en-IN"/>
                        </w:rPr>
                        <w:t>ment</w:t>
                      </w:r>
                      <w:r w:rsidRPr="00F646EB">
                        <w:rPr>
                          <w:lang w:val="en-IN"/>
                        </w:rPr>
                        <w:t xml:space="preserve">, testing, debugging, and </w:t>
                      </w:r>
                      <w:r>
                        <w:rPr>
                          <w:lang w:val="en-IN"/>
                        </w:rPr>
                        <w:t>API integration</w:t>
                      </w:r>
                      <w:r w:rsidRPr="00F646EB">
                        <w:rPr>
                          <w:lang w:val="en-IN"/>
                        </w:rPr>
                        <w:t>.</w:t>
                      </w:r>
                    </w:p>
                    <w:p w14:paraId="768B88A5" w14:textId="19D5CF0C" w:rsidR="00A759AD" w:rsidRPr="00F646EB" w:rsidRDefault="00F646EB" w:rsidP="007329AB">
                      <w:pPr>
                        <w:numPr>
                          <w:ilvl w:val="0"/>
                          <w:numId w:val="10"/>
                        </w:numPr>
                        <w:spacing w:line="278" w:lineRule="auto"/>
                        <w:ind w:left="530"/>
                        <w:jc w:val="left"/>
                        <w:rPr>
                          <w:lang w:val="en-IN"/>
                        </w:rPr>
                      </w:pPr>
                      <w:r>
                        <w:t>Use</w:t>
                      </w:r>
                      <w:r w:rsidR="00120070">
                        <w:t>d</w:t>
                      </w:r>
                      <w:r>
                        <w:t xml:space="preserve"> Git </w:t>
                      </w:r>
                      <w:r w:rsidR="00120070">
                        <w:t>and</w:t>
                      </w:r>
                      <w:r>
                        <w:t xml:space="preserve"> GitHub f</w:t>
                      </w:r>
                      <w:r w:rsidRPr="00F646EB">
                        <w:t>or version control and collaborati</w:t>
                      </w:r>
                      <w:r w:rsidR="00686F5F">
                        <w:t>on.</w:t>
                      </w:r>
                    </w:p>
                    <w:p w14:paraId="784F180F" w14:textId="7DCF6EAD" w:rsidR="002A78B1" w:rsidRDefault="005E13E4" w:rsidP="007329AB">
                      <w:pPr>
                        <w:numPr>
                          <w:ilvl w:val="0"/>
                          <w:numId w:val="10"/>
                        </w:numPr>
                        <w:spacing w:line="278" w:lineRule="auto"/>
                        <w:ind w:left="530"/>
                        <w:jc w:val="left"/>
                      </w:pPr>
                      <w:r>
                        <w:t>Perform</w:t>
                      </w:r>
                      <w:r w:rsidR="00120070">
                        <w:t>ed</w:t>
                      </w:r>
                      <w:r>
                        <w:t xml:space="preserve"> bug fixing and application testing</w:t>
                      </w:r>
                      <w:r w:rsidR="002A78B1" w:rsidRPr="009B40D3">
                        <w:t>.</w:t>
                      </w:r>
                    </w:p>
                    <w:p w14:paraId="27B41E1B" w14:textId="07A87E50" w:rsidR="007329AB" w:rsidRPr="00531F2D" w:rsidRDefault="00FA2C45" w:rsidP="00531F2D">
                      <w:pPr>
                        <w:numPr>
                          <w:ilvl w:val="0"/>
                          <w:numId w:val="10"/>
                        </w:numPr>
                        <w:spacing w:line="278" w:lineRule="auto"/>
                        <w:ind w:left="530"/>
                        <w:jc w:val="left"/>
                      </w:pPr>
                      <w:r>
                        <w:t>Gained exposure</w:t>
                      </w:r>
                      <w:r w:rsidR="00A759AD">
                        <w:t xml:space="preserve"> </w:t>
                      </w:r>
                      <w:r>
                        <w:t>to</w:t>
                      </w:r>
                      <w:r w:rsidR="00A759AD">
                        <w:t xml:space="preserve"> Agile</w:t>
                      </w:r>
                      <w:r w:rsidR="002A78B1">
                        <w:t xml:space="preserve"> development</w:t>
                      </w:r>
                      <w:r w:rsidR="00A759AD">
                        <w:t xml:space="preserve"> </w:t>
                      </w:r>
                      <w:r>
                        <w:t>practices</w:t>
                      </w:r>
                      <w:r w:rsidR="00A759AD" w:rsidRPr="00A759AD">
                        <w:t>.</w:t>
                      </w:r>
                    </w:p>
                    <w:p w14:paraId="3935A554" w14:textId="654874C2" w:rsidR="005D3A92" w:rsidRPr="005D3A92" w:rsidRDefault="0082672A" w:rsidP="00531F2D">
                      <w:pPr>
                        <w:spacing w:before="60"/>
                        <w:rPr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Personal Project</w:t>
                      </w:r>
                      <w:r w:rsidR="005D3A92" w:rsidRPr="005D3A92">
                        <w:rPr>
                          <w:b/>
                          <w:bCs/>
                          <w:lang w:val="en-IN"/>
                        </w:rPr>
                        <w:t xml:space="preserve">: </w:t>
                      </w:r>
                    </w:p>
                    <w:p w14:paraId="3FE84D39" w14:textId="77777777" w:rsidR="007329AB" w:rsidRDefault="0082672A" w:rsidP="007329AB">
                      <w:pPr>
                        <w:ind w:firstLine="360"/>
                        <w:rPr>
                          <w:rFonts w:ascii="Consolas" w:eastAsia="Times New Roman" w:hAnsi="Consolas" w:cs="Times New Roman"/>
                          <w:color w:val="BBBEBF"/>
                          <w:position w:val="0"/>
                          <w:sz w:val="21"/>
                          <w:szCs w:val="21"/>
                          <w:lang w:val="en-IN" w:eastAsia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AI Resume Screening System</w:t>
                      </w:r>
                      <w:r w:rsidR="007329AB">
                        <w:rPr>
                          <w:b/>
                          <w:bCs/>
                          <w:lang w:val="en-IN"/>
                        </w:rPr>
                        <w:t>:</w:t>
                      </w:r>
                    </w:p>
                    <w:p w14:paraId="5A943B17" w14:textId="3D69546D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Job description analysis and structured requirement extraction.</w:t>
                      </w:r>
                    </w:p>
                    <w:p w14:paraId="03ABB55B" w14:textId="73FDED5B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Resume parsing for PDF and DOCX files.</w:t>
                      </w:r>
                    </w:p>
                    <w:p w14:paraId="6D5908EC" w14:textId="1F3F8B7D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Structured data extraction using LLMs and Pydantic.</w:t>
                      </w:r>
                    </w:p>
                    <w:p w14:paraId="0BB82DAA" w14:textId="43886B69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Candidate-job compatibility evaluation.</w:t>
                      </w:r>
                    </w:p>
                    <w:p w14:paraId="33BC83D6" w14:textId="2347910F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Identification of matching and missing skills.</w:t>
                      </w:r>
                    </w:p>
                    <w:p w14:paraId="621A819B" w14:textId="05CDF539" w:rsidR="007329AB" w:rsidRPr="007329AB" w:rsidRDefault="007329AB" w:rsidP="007329AB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530"/>
                        <w:rPr>
                          <w:lang w:val="en-IN"/>
                        </w:rPr>
                      </w:pPr>
                      <w:r w:rsidRPr="007329AB">
                        <w:rPr>
                          <w:lang w:val="en-IN"/>
                        </w:rPr>
                        <w:t>Automated batch processing and candidate ranking.</w:t>
                      </w:r>
                    </w:p>
                    <w:p w14:paraId="5A146A7F" w14:textId="2DEB017C" w:rsidR="005D3A92" w:rsidRPr="005D3A92" w:rsidRDefault="005D3A92" w:rsidP="007329AB">
                      <w:pPr>
                        <w:rPr>
                          <w:lang w:val="en-IN"/>
                        </w:rPr>
                      </w:pPr>
                    </w:p>
                    <w:p w14:paraId="1328A2FD" w14:textId="77777777" w:rsidR="005D3A92" w:rsidRPr="00DB7C3E" w:rsidRDefault="005D3A92" w:rsidP="005D3A92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5D3A92" w:rsidRPr="00D047EB" w:rsidSect="0071059B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C07B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0842C0"/>
    <w:multiLevelType w:val="multilevel"/>
    <w:tmpl w:val="17B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F6C46"/>
    <w:multiLevelType w:val="multilevel"/>
    <w:tmpl w:val="0D1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0E07F3"/>
    <w:multiLevelType w:val="hybridMultilevel"/>
    <w:tmpl w:val="59D0E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371DA"/>
    <w:multiLevelType w:val="multilevel"/>
    <w:tmpl w:val="1A4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D1A8B"/>
    <w:multiLevelType w:val="multilevel"/>
    <w:tmpl w:val="D35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FB7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62816B7"/>
    <w:multiLevelType w:val="hybridMultilevel"/>
    <w:tmpl w:val="3F1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5"/>
  </w:num>
  <w:num w:numId="2" w16cid:durableId="505023288">
    <w:abstractNumId w:val="6"/>
  </w:num>
  <w:num w:numId="3" w16cid:durableId="313024574">
    <w:abstractNumId w:val="12"/>
  </w:num>
  <w:num w:numId="4" w16cid:durableId="1052733521">
    <w:abstractNumId w:val="2"/>
  </w:num>
  <w:num w:numId="5" w16cid:durableId="1824347043">
    <w:abstractNumId w:val="1"/>
  </w:num>
  <w:num w:numId="6" w16cid:durableId="1635982783">
    <w:abstractNumId w:val="11"/>
  </w:num>
  <w:num w:numId="7" w16cid:durableId="26223011">
    <w:abstractNumId w:val="10"/>
  </w:num>
  <w:num w:numId="8" w16cid:durableId="472674249">
    <w:abstractNumId w:val="0"/>
  </w:num>
  <w:num w:numId="9" w16cid:durableId="1707681810">
    <w:abstractNumId w:val="3"/>
  </w:num>
  <w:num w:numId="10" w16cid:durableId="1409234522">
    <w:abstractNumId w:val="9"/>
  </w:num>
  <w:num w:numId="11" w16cid:durableId="2078897944">
    <w:abstractNumId w:val="8"/>
  </w:num>
  <w:num w:numId="12" w16cid:durableId="1828352111">
    <w:abstractNumId w:val="4"/>
  </w:num>
  <w:num w:numId="13" w16cid:durableId="1671716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B6"/>
    <w:rsid w:val="00003B16"/>
    <w:rsid w:val="00036F36"/>
    <w:rsid w:val="000429E8"/>
    <w:rsid w:val="000B195E"/>
    <w:rsid w:val="000B296B"/>
    <w:rsid w:val="000E07DE"/>
    <w:rsid w:val="000F7322"/>
    <w:rsid w:val="00120070"/>
    <w:rsid w:val="00122C81"/>
    <w:rsid w:val="001E501D"/>
    <w:rsid w:val="001E6D6C"/>
    <w:rsid w:val="0021183F"/>
    <w:rsid w:val="002153F8"/>
    <w:rsid w:val="00222A69"/>
    <w:rsid w:val="002337D1"/>
    <w:rsid w:val="0023383A"/>
    <w:rsid w:val="00254BA4"/>
    <w:rsid w:val="00257458"/>
    <w:rsid w:val="0027097E"/>
    <w:rsid w:val="00284B13"/>
    <w:rsid w:val="002875DD"/>
    <w:rsid w:val="002A2274"/>
    <w:rsid w:val="002A38D2"/>
    <w:rsid w:val="002A78B1"/>
    <w:rsid w:val="002D3D5A"/>
    <w:rsid w:val="002D579E"/>
    <w:rsid w:val="002E2D68"/>
    <w:rsid w:val="002E432C"/>
    <w:rsid w:val="002E4DA5"/>
    <w:rsid w:val="002F1FEF"/>
    <w:rsid w:val="00300A32"/>
    <w:rsid w:val="00307FD9"/>
    <w:rsid w:val="00313734"/>
    <w:rsid w:val="00313787"/>
    <w:rsid w:val="003417A2"/>
    <w:rsid w:val="0037036D"/>
    <w:rsid w:val="003905A5"/>
    <w:rsid w:val="00397775"/>
    <w:rsid w:val="003C4C79"/>
    <w:rsid w:val="003D10AC"/>
    <w:rsid w:val="003D16F8"/>
    <w:rsid w:val="003D346C"/>
    <w:rsid w:val="003E4C10"/>
    <w:rsid w:val="00420E17"/>
    <w:rsid w:val="004402DF"/>
    <w:rsid w:val="0047020C"/>
    <w:rsid w:val="0047484C"/>
    <w:rsid w:val="004756D4"/>
    <w:rsid w:val="004B79F8"/>
    <w:rsid w:val="004C0DB9"/>
    <w:rsid w:val="004D467F"/>
    <w:rsid w:val="004F3FAB"/>
    <w:rsid w:val="004F4CA6"/>
    <w:rsid w:val="00531F2D"/>
    <w:rsid w:val="0055578F"/>
    <w:rsid w:val="00570031"/>
    <w:rsid w:val="005927B5"/>
    <w:rsid w:val="005933EA"/>
    <w:rsid w:val="00596AE8"/>
    <w:rsid w:val="005D3A92"/>
    <w:rsid w:val="005E13E4"/>
    <w:rsid w:val="005F73C2"/>
    <w:rsid w:val="00614BC0"/>
    <w:rsid w:val="0065772F"/>
    <w:rsid w:val="0067238C"/>
    <w:rsid w:val="00686F5F"/>
    <w:rsid w:val="006A1D0E"/>
    <w:rsid w:val="0071059B"/>
    <w:rsid w:val="007329AB"/>
    <w:rsid w:val="00772B75"/>
    <w:rsid w:val="00773925"/>
    <w:rsid w:val="007A3C8C"/>
    <w:rsid w:val="007A5093"/>
    <w:rsid w:val="007D7D3D"/>
    <w:rsid w:val="007F100B"/>
    <w:rsid w:val="00813B6C"/>
    <w:rsid w:val="0081590F"/>
    <w:rsid w:val="0082672A"/>
    <w:rsid w:val="00862E37"/>
    <w:rsid w:val="00873202"/>
    <w:rsid w:val="008A7E90"/>
    <w:rsid w:val="008C2667"/>
    <w:rsid w:val="008C57C3"/>
    <w:rsid w:val="008E6616"/>
    <w:rsid w:val="009053F8"/>
    <w:rsid w:val="009071F6"/>
    <w:rsid w:val="009106EE"/>
    <w:rsid w:val="00945D2B"/>
    <w:rsid w:val="00957ECF"/>
    <w:rsid w:val="00961578"/>
    <w:rsid w:val="0097034F"/>
    <w:rsid w:val="009A74DF"/>
    <w:rsid w:val="009D580B"/>
    <w:rsid w:val="009F7DBF"/>
    <w:rsid w:val="00A141B3"/>
    <w:rsid w:val="00A37435"/>
    <w:rsid w:val="00A43764"/>
    <w:rsid w:val="00A4544A"/>
    <w:rsid w:val="00A70D2C"/>
    <w:rsid w:val="00A759AD"/>
    <w:rsid w:val="00AA4842"/>
    <w:rsid w:val="00AB2250"/>
    <w:rsid w:val="00AC3E8B"/>
    <w:rsid w:val="00AC4D65"/>
    <w:rsid w:val="00AD2CCE"/>
    <w:rsid w:val="00AE3DA9"/>
    <w:rsid w:val="00B00999"/>
    <w:rsid w:val="00B03055"/>
    <w:rsid w:val="00B04883"/>
    <w:rsid w:val="00B30DEA"/>
    <w:rsid w:val="00B40BFE"/>
    <w:rsid w:val="00B55C57"/>
    <w:rsid w:val="00B60691"/>
    <w:rsid w:val="00B63BFE"/>
    <w:rsid w:val="00BC79B6"/>
    <w:rsid w:val="00BD782F"/>
    <w:rsid w:val="00BE7944"/>
    <w:rsid w:val="00BF03BB"/>
    <w:rsid w:val="00C04AE0"/>
    <w:rsid w:val="00C051E3"/>
    <w:rsid w:val="00C767AB"/>
    <w:rsid w:val="00C84794"/>
    <w:rsid w:val="00C8631D"/>
    <w:rsid w:val="00D047EB"/>
    <w:rsid w:val="00D33AFE"/>
    <w:rsid w:val="00D42263"/>
    <w:rsid w:val="00D7694B"/>
    <w:rsid w:val="00D920AB"/>
    <w:rsid w:val="00DB4B0D"/>
    <w:rsid w:val="00DB5401"/>
    <w:rsid w:val="00DF528B"/>
    <w:rsid w:val="00DF5A5B"/>
    <w:rsid w:val="00E60BEA"/>
    <w:rsid w:val="00E70E94"/>
    <w:rsid w:val="00E724A0"/>
    <w:rsid w:val="00E85073"/>
    <w:rsid w:val="00E90C91"/>
    <w:rsid w:val="00EB3841"/>
    <w:rsid w:val="00EE2C2D"/>
    <w:rsid w:val="00EF6F27"/>
    <w:rsid w:val="00F00D23"/>
    <w:rsid w:val="00F366C5"/>
    <w:rsid w:val="00F6163A"/>
    <w:rsid w:val="00F646EB"/>
    <w:rsid w:val="00F64F66"/>
    <w:rsid w:val="00F9131C"/>
    <w:rsid w:val="00FA2C45"/>
    <w:rsid w:val="00FB267C"/>
    <w:rsid w:val="00FC26F4"/>
    <w:rsid w:val="00F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E372"/>
  <w15:chartTrackingRefBased/>
  <w15:docId w15:val="{7FB4915A-2750-4A81-AAD7-E6CAD5BD7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0B1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1578"/>
    <w:rPr>
      <w:color w:val="96607D" w:themeColor="followedHyperlink"/>
      <w:u w:val="single"/>
    </w:rPr>
  </w:style>
  <w:style w:type="paragraph" w:customStyle="1" w:styleId="x1yc453h">
    <w:name w:val="x1yc453h"/>
    <w:basedOn w:val="Normal"/>
    <w:rsid w:val="00F646E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position w:val="0"/>
      <w:sz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64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evanshi8" TargetMode="External"/><Relationship Id="rId18" Type="http://schemas.openxmlformats.org/officeDocument/2006/relationships/image" Target="media/image6.sv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devanshi-joshi-29b0a014b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evanshi8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linkedin.com/in/devanshi-joshi-29b0a014b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van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resume.dotx</Template>
  <TotalTime>305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Joshi</dc:creator>
  <cp:keywords/>
  <dc:description/>
  <cp:lastModifiedBy>Devanshi Joshi</cp:lastModifiedBy>
  <cp:revision>57</cp:revision>
  <cp:lastPrinted>2026-09-29T19:15:00Z</cp:lastPrinted>
  <dcterms:created xsi:type="dcterms:W3CDTF">2026-01-09T13:22:00Z</dcterms:created>
  <dcterms:modified xsi:type="dcterms:W3CDTF">2026-10-16T19:06:00Z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